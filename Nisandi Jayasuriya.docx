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25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930"/>
      </w:tblGrid>
      <w:tr w:rsidR="001B2ABD" w:rsidRPr="00715E79" w:rsidTr="00315D32">
        <w:trPr>
          <w:trHeight w:val="4410"/>
        </w:trPr>
        <w:tc>
          <w:tcPr>
            <w:tcW w:w="3600" w:type="dxa"/>
            <w:vAlign w:val="bottom"/>
          </w:tcPr>
          <w:p w:rsidR="00C215A9" w:rsidRPr="00715E79" w:rsidRDefault="00C215A9" w:rsidP="00C215A9">
            <w:pPr>
              <w:tabs>
                <w:tab w:val="left" w:pos="990"/>
              </w:tabs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noProof/>
                <w:sz w:val="24"/>
                <w:szCs w:val="24"/>
                <w:lang w:eastAsia="en-US" w:bidi="si-LK"/>
              </w:rPr>
              <mc:AlternateContent>
                <mc:Choice Requires="wps">
                  <w:drawing>
                    <wp:inline distT="0" distB="0" distL="0" distR="0" wp14:anchorId="58EB9BCE" wp14:editId="61C51C94">
                      <wp:extent cx="1920240" cy="2105025"/>
                      <wp:effectExtent l="19050" t="19050" r="41910" b="4762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0240" cy="210502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0" cstate="hq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 cap="flat" cmpd="sng" algn="ctr">
                                <a:solidFill>
                                  <a:srgbClr val="94B6D2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C215A9" w:rsidRDefault="00C215A9" w:rsidP="00C215A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8EB9BCE" id="Oval 2" o:spid="_x0000_s1026" alt="Title: Professional Headshot of Man" style="width:151.2pt;height:16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" strokecolor="#94b6d2" strokeweight="5pt">
                      <v:fill r:id="rId11" o:title="" recolor="t" rotate="t" type="frame"/>
                      <v:stroke joinstyle="miter"/>
                      <v:textbox>
                        <w:txbxContent>
                          <w:p w:rsidR="00C215A9" w:rsidRDefault="00C215A9" w:rsidP="00C215A9"/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p w:rsidR="00C215A9" w:rsidRPr="00715E79" w:rsidRDefault="00C215A9" w:rsidP="00C215A9">
            <w:pPr>
              <w:tabs>
                <w:tab w:val="left" w:pos="990"/>
              </w:tabs>
              <w:rPr>
                <w:rFonts w:ascii="Calibri" w:hAnsi="Calibri"/>
                <w:sz w:val="24"/>
                <w:szCs w:val="24"/>
              </w:rPr>
            </w:pPr>
          </w:p>
          <w:p w:rsidR="001B2ABD" w:rsidRPr="00715E79" w:rsidRDefault="001B2ABD" w:rsidP="001B2ABD">
            <w:pPr>
              <w:tabs>
                <w:tab w:val="left" w:pos="990"/>
              </w:tabs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720" w:type="dxa"/>
          </w:tcPr>
          <w:p w:rsidR="001B2ABD" w:rsidRPr="00715E79" w:rsidRDefault="001B2ABD" w:rsidP="000C45FF">
            <w:pPr>
              <w:tabs>
                <w:tab w:val="left" w:pos="990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6930" w:type="dxa"/>
            <w:vAlign w:val="bottom"/>
          </w:tcPr>
          <w:p w:rsidR="00715E79" w:rsidRDefault="000F1D83" w:rsidP="001B2ABD">
            <w:pPr>
              <w:pStyle w:val="Title"/>
              <w:rPr>
                <w:rFonts w:ascii="Calibri" w:hAnsi="Calibri"/>
                <w:caps w:val="0"/>
                <w:sz w:val="24"/>
                <w:szCs w:val="24"/>
              </w:rPr>
            </w:pPr>
            <w:r w:rsidRPr="00715E79">
              <w:rPr>
                <w:rFonts w:ascii="Calibri" w:hAnsi="Calibri"/>
                <w:b/>
                <w:caps w:val="0"/>
                <w:sz w:val="24"/>
                <w:szCs w:val="24"/>
              </w:rPr>
              <w:t xml:space="preserve">Name in full: </w:t>
            </w:r>
            <w:r w:rsidRPr="00715E79">
              <w:rPr>
                <w:rFonts w:ascii="Calibri" w:hAnsi="Calibri"/>
                <w:caps w:val="0"/>
                <w:sz w:val="24"/>
                <w:szCs w:val="24"/>
              </w:rPr>
              <w:t xml:space="preserve">    </w:t>
            </w:r>
            <w:r w:rsidR="00715E79">
              <w:rPr>
                <w:rFonts w:ascii="Calibri" w:hAnsi="Calibri"/>
                <w:caps w:val="0"/>
                <w:sz w:val="24"/>
                <w:szCs w:val="24"/>
              </w:rPr>
              <w:t xml:space="preserve">       </w:t>
            </w:r>
            <w:r w:rsidRPr="00715E79">
              <w:rPr>
                <w:rFonts w:ascii="Calibri" w:hAnsi="Calibri"/>
                <w:caps w:val="0"/>
                <w:sz w:val="24"/>
                <w:szCs w:val="24"/>
              </w:rPr>
              <w:t>Nisandi Dinara Jayasuriya</w:t>
            </w:r>
          </w:p>
          <w:p w:rsidR="001B2ABD" w:rsidRPr="00715E79" w:rsidRDefault="00092658" w:rsidP="001B2ABD">
            <w:pPr>
              <w:pStyle w:val="Title"/>
              <w:rPr>
                <w:rFonts w:ascii="Calibri" w:hAnsi="Calibri"/>
                <w:b/>
                <w:caps w:val="0"/>
                <w:color w:val="auto"/>
                <w:sz w:val="24"/>
                <w:szCs w:val="24"/>
              </w:rPr>
            </w:pPr>
            <w:r>
              <w:rPr>
                <w:rFonts w:ascii="Calibri" w:hAnsi="Calibri"/>
                <w:b/>
                <w:caps w:val="0"/>
                <w:sz w:val="24"/>
                <w:szCs w:val="24"/>
              </w:rPr>
              <w:t>Name with I</w:t>
            </w:r>
            <w:r w:rsidR="00715E79" w:rsidRPr="00715E79">
              <w:rPr>
                <w:rFonts w:ascii="Calibri" w:hAnsi="Calibri"/>
                <w:b/>
                <w:caps w:val="0"/>
                <w:sz w:val="24"/>
                <w:szCs w:val="24"/>
              </w:rPr>
              <w:t>nitials:</w:t>
            </w:r>
            <w:r w:rsidR="00715E79">
              <w:rPr>
                <w:rFonts w:ascii="Calibri" w:hAnsi="Calibri"/>
                <w:b/>
                <w:caps w:val="0"/>
                <w:color w:val="auto"/>
                <w:sz w:val="24"/>
                <w:szCs w:val="24"/>
              </w:rPr>
              <w:t xml:space="preserve"> </w:t>
            </w:r>
            <w:r w:rsidR="00715E79">
              <w:rPr>
                <w:rFonts w:ascii="Calibri" w:hAnsi="Calibri"/>
                <w:caps w:val="0"/>
                <w:color w:val="auto"/>
                <w:sz w:val="24"/>
                <w:szCs w:val="24"/>
              </w:rPr>
              <w:t>N. D. Jayasuriya</w:t>
            </w:r>
            <w:r w:rsidR="000F1D83" w:rsidRPr="00715E79">
              <w:rPr>
                <w:rFonts w:ascii="Calibri" w:hAnsi="Calibri"/>
                <w:b/>
                <w:caps w:val="0"/>
                <w:color w:val="auto"/>
                <w:sz w:val="24"/>
                <w:szCs w:val="24"/>
              </w:rPr>
              <w:t xml:space="preserve">    </w:t>
            </w:r>
          </w:p>
          <w:p w:rsidR="000F1D83" w:rsidRPr="00715E79" w:rsidRDefault="000F1D83" w:rsidP="000F1D83">
            <w:pPr>
              <w:rPr>
                <w:rFonts w:ascii="Calibri" w:hAnsi="Calibri"/>
                <w:b/>
                <w:sz w:val="24"/>
                <w:szCs w:val="24"/>
              </w:rPr>
            </w:pPr>
            <w:r w:rsidRPr="00715E79">
              <w:rPr>
                <w:rFonts w:ascii="Calibri" w:hAnsi="Calibri"/>
                <w:b/>
                <w:sz w:val="24"/>
                <w:szCs w:val="24"/>
              </w:rPr>
              <w:t xml:space="preserve">Nationality:       </w:t>
            </w:r>
            <w:r w:rsidR="00715E79">
              <w:rPr>
                <w:rFonts w:ascii="Calibri" w:hAnsi="Calibri"/>
                <w:b/>
                <w:sz w:val="24"/>
                <w:szCs w:val="24"/>
              </w:rPr>
              <w:t xml:space="preserve">       </w:t>
            </w:r>
            <w:r w:rsidRPr="00715E79">
              <w:rPr>
                <w:rFonts w:ascii="Calibri" w:hAnsi="Calibri"/>
                <w:sz w:val="24"/>
                <w:szCs w:val="24"/>
              </w:rPr>
              <w:t>Sri Lankan</w:t>
            </w:r>
          </w:p>
          <w:p w:rsidR="000F1D83" w:rsidRPr="00715E79" w:rsidRDefault="000F1D83" w:rsidP="000F1D83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b/>
                <w:sz w:val="24"/>
                <w:szCs w:val="24"/>
              </w:rPr>
              <w:t xml:space="preserve">Date of Birth:    </w:t>
            </w:r>
            <w:r w:rsidR="00715E79">
              <w:rPr>
                <w:rFonts w:ascii="Calibri" w:hAnsi="Calibri"/>
                <w:b/>
                <w:sz w:val="24"/>
                <w:szCs w:val="24"/>
              </w:rPr>
              <w:t xml:space="preserve">       </w:t>
            </w:r>
            <w:r w:rsidRPr="00715E79">
              <w:rPr>
                <w:rFonts w:ascii="Calibri" w:hAnsi="Calibri"/>
                <w:sz w:val="24"/>
                <w:szCs w:val="24"/>
              </w:rPr>
              <w:t>2000.10.03</w:t>
            </w:r>
          </w:p>
          <w:p w:rsidR="000F1D83" w:rsidRPr="00715E79" w:rsidRDefault="0052399A" w:rsidP="000F1D83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Gender</w:t>
            </w:r>
            <w:r w:rsidR="000F1D83" w:rsidRPr="00715E79">
              <w:rPr>
                <w:rFonts w:ascii="Calibri" w:hAnsi="Calibri"/>
                <w:b/>
                <w:sz w:val="24"/>
                <w:szCs w:val="24"/>
              </w:rPr>
              <w:t xml:space="preserve">:                     </w:t>
            </w:r>
            <w:r w:rsidR="000F1D83" w:rsidRPr="00715E79">
              <w:rPr>
                <w:rFonts w:ascii="Calibri" w:hAnsi="Calibri"/>
                <w:sz w:val="24"/>
                <w:szCs w:val="24"/>
              </w:rPr>
              <w:t>Female</w:t>
            </w:r>
          </w:p>
          <w:p w:rsidR="000F1D83" w:rsidRPr="00715E79" w:rsidRDefault="000F1D83" w:rsidP="000F1D83">
            <w:pPr>
              <w:rPr>
                <w:rFonts w:ascii="Calibri" w:hAnsi="Calibri"/>
                <w:b/>
                <w:sz w:val="24"/>
                <w:szCs w:val="24"/>
              </w:rPr>
            </w:pPr>
            <w:r w:rsidRPr="00715E79">
              <w:rPr>
                <w:rFonts w:ascii="Calibri" w:hAnsi="Calibri"/>
                <w:b/>
                <w:sz w:val="24"/>
                <w:szCs w:val="24"/>
              </w:rPr>
              <w:t xml:space="preserve">Marital Status:  </w:t>
            </w:r>
            <w:r w:rsidR="00715E79">
              <w:rPr>
                <w:rFonts w:ascii="Calibri" w:hAnsi="Calibri"/>
                <w:b/>
                <w:sz w:val="24"/>
                <w:szCs w:val="24"/>
              </w:rPr>
              <w:t xml:space="preserve">      </w:t>
            </w:r>
            <w:r w:rsidRPr="00715E79">
              <w:rPr>
                <w:rFonts w:ascii="Calibri" w:hAnsi="Calibri"/>
                <w:sz w:val="24"/>
                <w:szCs w:val="24"/>
              </w:rPr>
              <w:t>Single</w:t>
            </w:r>
          </w:p>
          <w:p w:rsidR="000F1D83" w:rsidRPr="00715E79" w:rsidRDefault="000F1D83" w:rsidP="000F1D83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b/>
                <w:sz w:val="24"/>
                <w:szCs w:val="24"/>
              </w:rPr>
              <w:t xml:space="preserve">NIC:                     </w:t>
            </w:r>
            <w:r w:rsidR="00715E79">
              <w:rPr>
                <w:rFonts w:ascii="Calibri" w:hAnsi="Calibri"/>
                <w:b/>
                <w:sz w:val="24"/>
                <w:szCs w:val="24"/>
              </w:rPr>
              <w:t xml:space="preserve">      </w:t>
            </w:r>
            <w:r w:rsidRPr="00715E79">
              <w:rPr>
                <w:rFonts w:ascii="Calibri" w:hAnsi="Calibri"/>
                <w:sz w:val="24"/>
                <w:szCs w:val="24"/>
              </w:rPr>
              <w:t>200077704325</w:t>
            </w:r>
          </w:p>
          <w:p w:rsidR="000F1D83" w:rsidRPr="00715E79" w:rsidRDefault="000F1D83" w:rsidP="000F1D83">
            <w:pPr>
              <w:rPr>
                <w:rFonts w:ascii="Calibri" w:hAnsi="Calibri"/>
                <w:sz w:val="24"/>
                <w:szCs w:val="24"/>
              </w:rPr>
            </w:pPr>
          </w:p>
          <w:p w:rsidR="001B2ABD" w:rsidRPr="00715E79" w:rsidRDefault="001B2ABD" w:rsidP="000F1D83">
            <w:pPr>
              <w:pStyle w:val="Subtitle"/>
              <w:rPr>
                <w:rFonts w:ascii="Calibri" w:hAnsi="Calibri"/>
                <w:sz w:val="24"/>
                <w:szCs w:val="24"/>
              </w:rPr>
            </w:pPr>
          </w:p>
        </w:tc>
      </w:tr>
      <w:tr w:rsidR="001B2ABD" w:rsidRPr="00715E79" w:rsidTr="00315D32">
        <w:trPr>
          <w:trHeight w:val="9405"/>
        </w:trPr>
        <w:tc>
          <w:tcPr>
            <w:tcW w:w="3600" w:type="dxa"/>
          </w:tcPr>
          <w:p w:rsidR="00036450" w:rsidRPr="00715E79" w:rsidRDefault="0052399A" w:rsidP="00286E98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Enthusiastic</w:t>
            </w:r>
            <w:r w:rsidR="009F6D72">
              <w:rPr>
                <w:rFonts w:ascii="Calibri" w:hAnsi="Calibri"/>
                <w:sz w:val="24"/>
                <w:szCs w:val="24"/>
              </w:rPr>
              <w:t xml:space="preserve"> Computer Science</w:t>
            </w:r>
            <w:r>
              <w:rPr>
                <w:rFonts w:ascii="Calibri" w:hAnsi="Calibri"/>
                <w:sz w:val="24"/>
                <w:szCs w:val="24"/>
              </w:rPr>
              <w:t xml:space="preserve"> Undergraduate</w:t>
            </w:r>
            <w:r w:rsidR="00286E98" w:rsidRPr="00715E79">
              <w:rPr>
                <w:rFonts w:ascii="Calibri" w:hAnsi="Calibri"/>
                <w:sz w:val="24"/>
                <w:szCs w:val="24"/>
              </w:rPr>
              <w:t xml:space="preserve"> looking for an a</w:t>
            </w:r>
            <w:r w:rsidR="000F1D83" w:rsidRPr="00715E79">
              <w:rPr>
                <w:rFonts w:ascii="Calibri" w:hAnsi="Calibri"/>
                <w:sz w:val="24"/>
                <w:szCs w:val="24"/>
              </w:rPr>
              <w:t xml:space="preserve">pprenticeship in Human </w:t>
            </w:r>
            <w:bookmarkStart w:id="0" w:name="_GoBack"/>
            <w:bookmarkEnd w:id="0"/>
            <w:r w:rsidR="000F1D83" w:rsidRPr="00715E79">
              <w:rPr>
                <w:rFonts w:ascii="Calibri" w:hAnsi="Calibri"/>
                <w:sz w:val="24"/>
                <w:szCs w:val="24"/>
              </w:rPr>
              <w:t>Resource</w:t>
            </w:r>
            <w:r w:rsidR="00286E98" w:rsidRPr="00715E79">
              <w:rPr>
                <w:rFonts w:ascii="Calibri" w:hAnsi="Calibri"/>
                <w:sz w:val="24"/>
                <w:szCs w:val="24"/>
              </w:rPr>
              <w:t xml:space="preserve"> Management or</w:t>
            </w:r>
            <w:r w:rsidR="000F1D83" w:rsidRPr="00715E79">
              <w:rPr>
                <w:rFonts w:ascii="Calibri" w:hAnsi="Calibri"/>
                <w:sz w:val="24"/>
                <w:szCs w:val="24"/>
              </w:rPr>
              <w:t xml:space="preserve"> Information and Communication Technology fields.</w:t>
            </w:r>
          </w:p>
          <w:p w:rsidR="00036450" w:rsidRPr="00715E79" w:rsidRDefault="00036450" w:rsidP="00036450">
            <w:pPr>
              <w:rPr>
                <w:rFonts w:ascii="Calibri" w:hAnsi="Calibri"/>
                <w:sz w:val="24"/>
                <w:szCs w:val="24"/>
              </w:rPr>
            </w:pPr>
          </w:p>
          <w:sdt>
            <w:sdtPr>
              <w:rPr>
                <w:rFonts w:ascii="Calibri" w:hAnsi="Calibri"/>
                <w:sz w:val="24"/>
              </w:rPr>
              <w:id w:val="-1954003311"/>
              <w:placeholder>
                <w:docPart w:val="E73F9A8FD22D40D4B1C2CD66B783F0AD"/>
              </w:placeholder>
              <w:temporary/>
              <w:showingPlcHdr/>
              <w15:appearance w15:val="hidden"/>
            </w:sdtPr>
            <w:sdtEndPr/>
            <w:sdtContent>
              <w:p w:rsidR="00036450" w:rsidRPr="00715E79" w:rsidRDefault="00CB0055" w:rsidP="00CB0055">
                <w:pPr>
                  <w:pStyle w:val="Heading3"/>
                  <w:rPr>
                    <w:rFonts w:ascii="Calibri" w:hAnsi="Calibri"/>
                    <w:sz w:val="24"/>
                  </w:rPr>
                </w:pPr>
                <w:r w:rsidRPr="00715E79">
                  <w:rPr>
                    <w:rFonts w:ascii="Calibri" w:hAnsi="Calibri"/>
                    <w:sz w:val="24"/>
                  </w:rPr>
                  <w:t>Contact</w:t>
                </w:r>
              </w:p>
            </w:sdtContent>
          </w:sdt>
          <w:sdt>
            <w:sdtPr>
              <w:rPr>
                <w:rFonts w:ascii="Calibri" w:hAnsi="Calibri"/>
                <w:sz w:val="24"/>
                <w:szCs w:val="24"/>
              </w:rPr>
              <w:id w:val="1111563247"/>
              <w:placeholder>
                <w:docPart w:val="677264A5014644ACBBBFBE76E0FD7538"/>
              </w:placeholder>
              <w:temporary/>
              <w:showingPlcHdr/>
              <w15:appearance w15:val="hidden"/>
            </w:sdtPr>
            <w:sdtEndPr/>
            <w:sdtContent>
              <w:p w:rsidR="004D3011" w:rsidRPr="00715E79" w:rsidRDefault="004D3011" w:rsidP="004D3011">
                <w:pPr>
                  <w:rPr>
                    <w:rFonts w:ascii="Calibri" w:hAnsi="Calibri"/>
                    <w:sz w:val="24"/>
                    <w:szCs w:val="24"/>
                  </w:rPr>
                </w:pPr>
                <w:r w:rsidRPr="005161AF">
                  <w:rPr>
                    <w:rFonts w:ascii="Calibri" w:hAnsi="Calibri"/>
                    <w:b/>
                    <w:sz w:val="24"/>
                    <w:szCs w:val="24"/>
                  </w:rPr>
                  <w:t>PHONE:</w:t>
                </w:r>
              </w:p>
            </w:sdtContent>
          </w:sdt>
          <w:p w:rsidR="004D3011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0717750010</w:t>
            </w:r>
          </w:p>
          <w:p w:rsidR="0052399A" w:rsidRPr="00715E79" w:rsidRDefault="0052399A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011 2750010</w:t>
            </w:r>
          </w:p>
          <w:p w:rsidR="004D3011" w:rsidRPr="00715E79" w:rsidRDefault="004D3011" w:rsidP="004D3011">
            <w:pPr>
              <w:rPr>
                <w:rFonts w:ascii="Calibri" w:hAnsi="Calibri"/>
                <w:sz w:val="24"/>
                <w:szCs w:val="24"/>
              </w:rPr>
            </w:pPr>
          </w:p>
          <w:sdt>
            <w:sdtPr>
              <w:rPr>
                <w:rFonts w:ascii="Calibri" w:hAnsi="Calibri"/>
                <w:sz w:val="24"/>
                <w:szCs w:val="24"/>
              </w:rPr>
              <w:id w:val="-240260293"/>
              <w:placeholder>
                <w:docPart w:val="0A9AB6A1E30A4D91BFDFF0A48E3D8D84"/>
              </w:placeholder>
              <w:temporary/>
              <w:showingPlcHdr/>
              <w15:appearance w15:val="hidden"/>
            </w:sdtPr>
            <w:sdtEndPr/>
            <w:sdtContent>
              <w:p w:rsidR="004D3011" w:rsidRPr="00715E79" w:rsidRDefault="004D3011" w:rsidP="004D3011">
                <w:pPr>
                  <w:rPr>
                    <w:rFonts w:ascii="Calibri" w:hAnsi="Calibri"/>
                    <w:sz w:val="24"/>
                    <w:szCs w:val="24"/>
                  </w:rPr>
                </w:pPr>
                <w:r w:rsidRPr="005161AF">
                  <w:rPr>
                    <w:rFonts w:ascii="Calibri" w:hAnsi="Calibri"/>
                    <w:b/>
                    <w:sz w:val="24"/>
                    <w:szCs w:val="24"/>
                  </w:rPr>
                  <w:t>EMAIL:</w:t>
                </w:r>
              </w:p>
            </w:sdtContent>
          </w:sdt>
          <w:p w:rsidR="00036450" w:rsidRPr="00715E79" w:rsidRDefault="000F1D83" w:rsidP="004D3011">
            <w:pPr>
              <w:rPr>
                <w:rStyle w:val="Hyperlink"/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nisandij@gmail.com</w:t>
            </w:r>
          </w:p>
          <w:p w:rsidR="004D3011" w:rsidRDefault="0052399A" w:rsidP="004D3011">
            <w:pPr>
              <w:rPr>
                <w:rFonts w:ascii="Calibri" w:hAnsi="Calibri"/>
                <w:sz w:val="24"/>
                <w:szCs w:val="24"/>
              </w:rPr>
            </w:pPr>
            <w:hyperlink r:id="rId12" w:history="1">
              <w:r w:rsidRPr="0052399A">
                <w:rPr>
                  <w:rStyle w:val="Hyperlink"/>
                  <w:rFonts w:ascii="Calibri" w:hAnsi="Calibri"/>
                  <w:color w:val="auto"/>
                  <w:sz w:val="24"/>
                  <w:szCs w:val="24"/>
                  <w:u w:val="none"/>
                </w:rPr>
                <w:t>nisandi.20191144@iit.ac.lk</w:t>
              </w:r>
            </w:hyperlink>
          </w:p>
          <w:p w:rsidR="00555BD6" w:rsidRDefault="00555BD6" w:rsidP="004D3011">
            <w:pPr>
              <w:rPr>
                <w:rFonts w:ascii="Calibri" w:hAnsi="Calibri"/>
                <w:sz w:val="24"/>
                <w:szCs w:val="24"/>
              </w:rPr>
            </w:pPr>
          </w:p>
          <w:p w:rsidR="00555BD6" w:rsidRDefault="00555BD6" w:rsidP="004D3011">
            <w:pPr>
              <w:rPr>
                <w:rFonts w:ascii="Calibri" w:hAnsi="Calibri"/>
                <w:b/>
                <w:bCs/>
                <w:sz w:val="24"/>
                <w:szCs w:val="24"/>
              </w:rPr>
            </w:pPr>
            <w:r w:rsidRPr="00555BD6">
              <w:rPr>
                <w:rFonts w:ascii="Calibri" w:hAnsi="Calibri"/>
                <w:b/>
                <w:bCs/>
                <w:sz w:val="24"/>
                <w:szCs w:val="24"/>
              </w:rPr>
              <w:t>LINKEDIN ADDRESS</w:t>
            </w:r>
            <w:r>
              <w:rPr>
                <w:rFonts w:ascii="Calibri" w:hAnsi="Calibri"/>
                <w:b/>
                <w:bCs/>
                <w:sz w:val="24"/>
                <w:szCs w:val="24"/>
              </w:rPr>
              <w:t>:</w:t>
            </w:r>
          </w:p>
          <w:p w:rsidR="00555BD6" w:rsidRPr="00555BD6" w:rsidRDefault="00555BD6" w:rsidP="004D3011">
            <w:pPr>
              <w:rPr>
                <w:rFonts w:ascii="Calibri" w:hAnsi="Calibri"/>
                <w:sz w:val="24"/>
                <w:szCs w:val="24"/>
              </w:rPr>
            </w:pPr>
            <w:r w:rsidRPr="00555BD6">
              <w:rPr>
                <w:rFonts w:ascii="Calibri" w:hAnsi="Calibri"/>
                <w:sz w:val="24"/>
                <w:szCs w:val="24"/>
              </w:rPr>
              <w:t>https://www.linkedin.com/in/nisandi-jayasuriya-294327194/</w:t>
            </w:r>
          </w:p>
          <w:p w:rsidR="0052399A" w:rsidRPr="00715E79" w:rsidRDefault="0052399A" w:rsidP="004D3011">
            <w:pPr>
              <w:rPr>
                <w:rFonts w:ascii="Calibri" w:hAnsi="Calibri"/>
                <w:sz w:val="24"/>
                <w:szCs w:val="24"/>
              </w:rPr>
            </w:pPr>
          </w:p>
          <w:p w:rsidR="000F1D83" w:rsidRPr="00715E79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5161AF">
              <w:rPr>
                <w:rFonts w:ascii="Calibri" w:hAnsi="Calibri"/>
                <w:b/>
                <w:sz w:val="24"/>
                <w:szCs w:val="24"/>
              </w:rPr>
              <w:t>ADDRESS</w:t>
            </w:r>
            <w:r w:rsidRPr="00715E79">
              <w:rPr>
                <w:rFonts w:ascii="Calibri" w:hAnsi="Calibri"/>
                <w:sz w:val="24"/>
                <w:szCs w:val="24"/>
              </w:rPr>
              <w:t>:</w:t>
            </w:r>
          </w:p>
          <w:p w:rsidR="000F1D83" w:rsidRPr="00715E79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31/1A,</w:t>
            </w:r>
          </w:p>
          <w:p w:rsidR="000F1D83" w:rsidRPr="00715E79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Romiel Mw,</w:t>
            </w:r>
          </w:p>
          <w:p w:rsidR="000F1D83" w:rsidRPr="00715E79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Panagoda,</w:t>
            </w:r>
          </w:p>
          <w:p w:rsidR="000F1D83" w:rsidRPr="00715E79" w:rsidRDefault="000F1D83" w:rsidP="004D3011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Homagama.</w:t>
            </w:r>
          </w:p>
        </w:tc>
        <w:tc>
          <w:tcPr>
            <w:tcW w:w="720" w:type="dxa"/>
          </w:tcPr>
          <w:p w:rsidR="001B2ABD" w:rsidRPr="00715E79" w:rsidRDefault="001B2ABD" w:rsidP="000C45FF">
            <w:pPr>
              <w:tabs>
                <w:tab w:val="left" w:pos="990"/>
              </w:tabs>
              <w:rPr>
                <w:rFonts w:ascii="Calibri" w:hAnsi="Calibri"/>
                <w:sz w:val="24"/>
                <w:szCs w:val="24"/>
              </w:rPr>
            </w:pPr>
          </w:p>
        </w:tc>
        <w:tc>
          <w:tcPr>
            <w:tcW w:w="6930" w:type="dxa"/>
          </w:tcPr>
          <w:p w:rsidR="001B2ABD" w:rsidRPr="00715E79" w:rsidRDefault="007F6B80" w:rsidP="00D47FD1">
            <w:pPr>
              <w:pStyle w:val="Heading2"/>
              <w:tabs>
                <w:tab w:val="left" w:pos="1860"/>
              </w:tabs>
              <w:rPr>
                <w:rFonts w:ascii="Calibri" w:hAnsi="Calibri"/>
                <w:sz w:val="24"/>
                <w:szCs w:val="24"/>
              </w:rPr>
            </w:pPr>
            <w:sdt>
              <w:sdtPr>
                <w:rPr>
                  <w:rFonts w:ascii="Calibri" w:hAnsi="Calibri"/>
                  <w:sz w:val="24"/>
                  <w:szCs w:val="24"/>
                </w:rPr>
                <w:id w:val="1049110328"/>
                <w:placeholder>
                  <w:docPart w:val="2539F925D44A463BAF73AF13B74924B3"/>
                </w:placeholder>
                <w:temporary/>
                <w:showingPlcHdr/>
                <w15:appearance w15:val="hidden"/>
              </w:sdtPr>
              <w:sdtEndPr/>
              <w:sdtContent>
                <w:r w:rsidR="00E25A26" w:rsidRPr="00715E79">
                  <w:rPr>
                    <w:rFonts w:ascii="Calibri" w:hAnsi="Calibri"/>
                    <w:sz w:val="24"/>
                    <w:szCs w:val="24"/>
                  </w:rPr>
                  <w:t>EDUCATION</w:t>
                </w:r>
              </w:sdtContent>
            </w:sdt>
            <w:r w:rsidR="00D47FD1">
              <w:rPr>
                <w:rFonts w:ascii="Calibri" w:hAnsi="Calibri"/>
                <w:sz w:val="24"/>
                <w:szCs w:val="24"/>
              </w:rPr>
              <w:t>:</w:t>
            </w:r>
          </w:p>
          <w:p w:rsidR="0033439D" w:rsidRDefault="0033439D" w:rsidP="00B359E4">
            <w:pPr>
              <w:pStyle w:val="Heading4"/>
              <w:rPr>
                <w:rFonts w:ascii="Calibri" w:hAnsi="Calibri"/>
                <w:sz w:val="24"/>
                <w:szCs w:val="24"/>
              </w:rPr>
            </w:pPr>
          </w:p>
          <w:p w:rsidR="00036450" w:rsidRPr="00715E79" w:rsidRDefault="00833CB1" w:rsidP="00B359E4">
            <w:pPr>
              <w:pStyle w:val="Heading4"/>
              <w:rPr>
                <w:rFonts w:ascii="Calibri" w:hAnsi="Calibri"/>
                <w:b w:val="0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2016- 2019</w:t>
            </w:r>
            <w:r w:rsidR="000F1D83" w:rsidRPr="00715E79">
              <w:rPr>
                <w:rFonts w:ascii="Calibri" w:hAnsi="Calibri"/>
                <w:sz w:val="24"/>
                <w:szCs w:val="24"/>
              </w:rPr>
              <w:t xml:space="preserve">: </w:t>
            </w:r>
            <w:r w:rsidR="000F1D83" w:rsidRPr="00715E79">
              <w:rPr>
                <w:rFonts w:ascii="Calibri" w:hAnsi="Calibri"/>
                <w:b w:val="0"/>
                <w:sz w:val="24"/>
                <w:szCs w:val="24"/>
              </w:rPr>
              <w:t>Royal Institut</w:t>
            </w:r>
            <w:r>
              <w:rPr>
                <w:rFonts w:ascii="Calibri" w:hAnsi="Calibri"/>
                <w:b w:val="0"/>
                <w:sz w:val="24"/>
                <w:szCs w:val="24"/>
              </w:rPr>
              <w:t>e International School, Havelock Town</w:t>
            </w:r>
            <w:r w:rsidR="000F1D83" w:rsidRPr="00715E79">
              <w:rPr>
                <w:rFonts w:ascii="Calibri" w:hAnsi="Calibri"/>
                <w:b w:val="0"/>
                <w:sz w:val="24"/>
                <w:szCs w:val="24"/>
              </w:rPr>
              <w:t>.</w:t>
            </w:r>
          </w:p>
          <w:p w:rsidR="000F1D83" w:rsidRDefault="00833CB1" w:rsidP="000F1D83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b/>
                <w:sz w:val="24"/>
                <w:szCs w:val="24"/>
              </w:rPr>
              <w:t>2003- 2016</w:t>
            </w:r>
            <w:r w:rsidR="000F1D83" w:rsidRPr="00715E79">
              <w:rPr>
                <w:rFonts w:ascii="Calibri" w:hAnsi="Calibri"/>
                <w:b/>
                <w:sz w:val="24"/>
                <w:szCs w:val="24"/>
              </w:rPr>
              <w:t xml:space="preserve">: </w:t>
            </w:r>
            <w:r w:rsidR="000F1D83" w:rsidRPr="00715E79">
              <w:rPr>
                <w:rFonts w:ascii="Calibri" w:hAnsi="Calibri"/>
                <w:sz w:val="24"/>
                <w:szCs w:val="24"/>
              </w:rPr>
              <w:t>Royal Institute</w:t>
            </w:r>
            <w:r>
              <w:rPr>
                <w:rFonts w:ascii="Calibri" w:hAnsi="Calibri"/>
                <w:sz w:val="24"/>
                <w:szCs w:val="24"/>
              </w:rPr>
              <w:t xml:space="preserve"> International School,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Nugegoda</w:t>
            </w:r>
            <w:proofErr w:type="spellEnd"/>
            <w:r w:rsidR="000F1D83" w:rsidRPr="00715E79">
              <w:rPr>
                <w:rFonts w:ascii="Calibri" w:hAnsi="Calibri"/>
                <w:sz w:val="24"/>
                <w:szCs w:val="24"/>
              </w:rPr>
              <w:t>.</w:t>
            </w:r>
          </w:p>
          <w:p w:rsidR="0052399A" w:rsidRPr="00715E79" w:rsidRDefault="0052399A" w:rsidP="000F1D83">
            <w:pPr>
              <w:rPr>
                <w:rFonts w:ascii="Calibri" w:hAnsi="Calibri"/>
                <w:sz w:val="24"/>
                <w:szCs w:val="24"/>
              </w:rPr>
            </w:pPr>
            <w:r w:rsidRPr="0052399A">
              <w:rPr>
                <w:rFonts w:ascii="Calibri" w:hAnsi="Calibri"/>
                <w:b/>
                <w:bCs/>
                <w:sz w:val="24"/>
                <w:szCs w:val="24"/>
              </w:rPr>
              <w:t>2020- 2024:</w:t>
            </w:r>
            <w:r>
              <w:rPr>
                <w:rFonts w:ascii="Calibri" w:hAnsi="Calibri"/>
                <w:sz w:val="24"/>
                <w:szCs w:val="24"/>
              </w:rPr>
              <w:t xml:space="preserve"> Informatics Institute of Technology</w:t>
            </w:r>
          </w:p>
          <w:p w:rsidR="00033C34" w:rsidRPr="00715E79" w:rsidRDefault="00033C34" w:rsidP="000F1D83">
            <w:pPr>
              <w:rPr>
                <w:rFonts w:ascii="Calibri" w:hAnsi="Calibri"/>
                <w:sz w:val="24"/>
                <w:szCs w:val="24"/>
              </w:rPr>
            </w:pPr>
          </w:p>
          <w:p w:rsidR="00FA3AA3" w:rsidRPr="005161AF" w:rsidRDefault="00033C34" w:rsidP="000F1D83">
            <w:pPr>
              <w:rPr>
                <w:rFonts w:ascii="Calibri" w:hAnsi="Calibri"/>
                <w:b/>
                <w:sz w:val="25"/>
                <w:szCs w:val="25"/>
              </w:rPr>
            </w:pPr>
            <w:r w:rsidRPr="005161AF">
              <w:rPr>
                <w:rFonts w:ascii="Calibri" w:hAnsi="Calibri"/>
                <w:b/>
                <w:sz w:val="25"/>
                <w:szCs w:val="25"/>
              </w:rPr>
              <w:t>Academic Qualifications:</w:t>
            </w:r>
          </w:p>
          <w:p w:rsidR="00FA3AA3" w:rsidRPr="005161AF" w:rsidRDefault="00FA3AA3" w:rsidP="000F1D83">
            <w:pPr>
              <w:rPr>
                <w:rFonts w:ascii="Calibri" w:hAnsi="Calibri"/>
                <w:b/>
                <w:sz w:val="25"/>
                <w:szCs w:val="25"/>
              </w:rPr>
            </w:pPr>
          </w:p>
          <w:p w:rsidR="00B221D1" w:rsidRDefault="00033C34" w:rsidP="000F1D83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G.C.E. (Ordinary Level) Exami</w:t>
            </w:r>
            <w:r w:rsidR="00B221D1">
              <w:rPr>
                <w:rFonts w:ascii="Calibri" w:hAnsi="Calibri"/>
                <w:sz w:val="24"/>
                <w:szCs w:val="24"/>
              </w:rPr>
              <w:t>nation 2016:</w:t>
            </w:r>
            <w:r w:rsidRPr="00715E79">
              <w:rPr>
                <w:rFonts w:ascii="Calibri" w:hAnsi="Calibri"/>
                <w:sz w:val="24"/>
                <w:szCs w:val="24"/>
              </w:rPr>
              <w:t xml:space="preserve"> </w:t>
            </w:r>
          </w:p>
          <w:p w:rsidR="00033C34" w:rsidRPr="00715E79" w:rsidRDefault="00B221D1" w:rsidP="000F1D83">
            <w:pPr>
              <w:rPr>
                <w:rFonts w:ascii="Calibri" w:hAnsi="Calibri"/>
                <w:b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Index no: 60189088</w:t>
            </w:r>
            <w:r w:rsidR="00033C34" w:rsidRPr="00715E79">
              <w:rPr>
                <w:rFonts w:ascii="Calibri" w:hAnsi="Calibri"/>
                <w:sz w:val="24"/>
                <w:szCs w:val="24"/>
              </w:rPr>
              <w:t xml:space="preserve">    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 xml:space="preserve">English:             A        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ICT:                  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Sinhala:           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Buddhism:      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Mathematics: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History:           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Civics:                A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Science:            B</w:t>
            </w:r>
          </w:p>
          <w:p w:rsidR="00033C34" w:rsidRPr="00715E79" w:rsidRDefault="00033C34" w:rsidP="00033C34">
            <w:pPr>
              <w:pStyle w:val="ListParagraph"/>
              <w:numPr>
                <w:ilvl w:val="0"/>
                <w:numId w:val="1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Art:                    B</w:t>
            </w:r>
          </w:p>
          <w:p w:rsidR="00033C34" w:rsidRPr="00715E79" w:rsidRDefault="00033C34" w:rsidP="00033C34">
            <w:pPr>
              <w:rPr>
                <w:rFonts w:ascii="Calibri" w:hAnsi="Calibri"/>
                <w:sz w:val="24"/>
                <w:szCs w:val="24"/>
              </w:rPr>
            </w:pPr>
          </w:p>
          <w:p w:rsidR="00EA367D" w:rsidRDefault="00EA367D" w:rsidP="00033C34">
            <w:p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G.C.E. (Advanced Level) Examination</w:t>
            </w:r>
            <w:r w:rsidR="00B221D1">
              <w:rPr>
                <w:rFonts w:ascii="Calibri" w:hAnsi="Calibri"/>
                <w:sz w:val="24"/>
                <w:szCs w:val="24"/>
              </w:rPr>
              <w:t xml:space="preserve"> 2019</w:t>
            </w:r>
            <w:r w:rsidRPr="00715E79">
              <w:rPr>
                <w:rFonts w:ascii="Calibri" w:hAnsi="Calibri"/>
                <w:sz w:val="24"/>
                <w:szCs w:val="24"/>
              </w:rPr>
              <w:t>:</w:t>
            </w:r>
          </w:p>
          <w:p w:rsidR="00B221D1" w:rsidRPr="00715E79" w:rsidRDefault="00B221D1" w:rsidP="00033C34">
            <w:p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Index no: 5126355</w:t>
            </w:r>
          </w:p>
          <w:p w:rsidR="00033C34" w:rsidRPr="00715E79" w:rsidRDefault="0052399A" w:rsidP="00EA367D">
            <w:pPr>
              <w:pStyle w:val="ListParagraph"/>
              <w:numPr>
                <w:ilvl w:val="0"/>
                <w:numId w:val="3"/>
              </w:numPr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Combined Mathematics: S</w:t>
            </w:r>
          </w:p>
          <w:p w:rsidR="00033C34" w:rsidRPr="00715E79" w:rsidRDefault="00EA367D" w:rsidP="00EA367D">
            <w:pPr>
              <w:pStyle w:val="ListParagraph"/>
              <w:numPr>
                <w:ilvl w:val="0"/>
                <w:numId w:val="3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 xml:space="preserve">Physics:      </w:t>
            </w:r>
            <w:r w:rsidR="0052399A">
              <w:rPr>
                <w:rFonts w:ascii="Calibri" w:hAnsi="Calibri"/>
                <w:sz w:val="24"/>
                <w:szCs w:val="24"/>
              </w:rPr>
              <w:t xml:space="preserve">                         S</w:t>
            </w:r>
          </w:p>
          <w:p w:rsidR="00033C34" w:rsidRPr="00715E79" w:rsidRDefault="00EA367D" w:rsidP="00EA367D">
            <w:pPr>
              <w:pStyle w:val="ListParagraph"/>
              <w:numPr>
                <w:ilvl w:val="0"/>
                <w:numId w:val="3"/>
              </w:numPr>
              <w:rPr>
                <w:rFonts w:ascii="Calibri" w:hAnsi="Calibri"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 xml:space="preserve">Chemistry:                          </w:t>
            </w:r>
            <w:r w:rsidR="0052399A">
              <w:rPr>
                <w:rFonts w:ascii="Calibri" w:hAnsi="Calibri"/>
                <w:sz w:val="24"/>
                <w:szCs w:val="24"/>
              </w:rPr>
              <w:t>S</w:t>
            </w:r>
          </w:p>
          <w:p w:rsidR="00FA1ADD" w:rsidRPr="00715E79" w:rsidRDefault="00EA367D" w:rsidP="00EA367D">
            <w:pPr>
              <w:pStyle w:val="ListParagraph"/>
              <w:numPr>
                <w:ilvl w:val="0"/>
                <w:numId w:val="3"/>
              </w:numPr>
              <w:rPr>
                <w:rFonts w:ascii="Calibri" w:hAnsi="Calibri"/>
                <w:b/>
                <w:sz w:val="24"/>
                <w:szCs w:val="24"/>
              </w:rPr>
            </w:pPr>
            <w:r w:rsidRPr="00715E79">
              <w:rPr>
                <w:rFonts w:ascii="Calibri" w:hAnsi="Calibri"/>
                <w:sz w:val="24"/>
                <w:szCs w:val="24"/>
              </w:rPr>
              <w:t>General E</w:t>
            </w:r>
            <w:r w:rsidR="0052399A">
              <w:rPr>
                <w:rFonts w:ascii="Calibri" w:hAnsi="Calibri"/>
                <w:sz w:val="24"/>
                <w:szCs w:val="24"/>
              </w:rPr>
              <w:t>nglish:                A</w:t>
            </w:r>
            <w:r w:rsidRPr="00715E79">
              <w:rPr>
                <w:rFonts w:ascii="Calibri" w:hAnsi="Calibri"/>
                <w:sz w:val="24"/>
                <w:szCs w:val="24"/>
              </w:rPr>
              <w:t xml:space="preserve">             </w:t>
            </w:r>
          </w:p>
          <w:p w:rsidR="00036450" w:rsidRPr="00715E79" w:rsidRDefault="00036450" w:rsidP="009D2707">
            <w:pPr>
              <w:pStyle w:val="ListParagraph"/>
              <w:rPr>
                <w:rFonts w:ascii="Calibri" w:hAnsi="Calibri"/>
                <w:cap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EA367D" w:rsidRPr="00715E79" w:rsidRDefault="00EA367D" w:rsidP="000C45FF">
      <w:pPr>
        <w:tabs>
          <w:tab w:val="left" w:pos="990"/>
        </w:tabs>
        <w:rPr>
          <w:rFonts w:ascii="Calibri" w:hAnsi="Calibri"/>
          <w:sz w:val="24"/>
          <w:szCs w:val="24"/>
        </w:rPr>
      </w:pPr>
    </w:p>
    <w:p w:rsidR="00EA367D" w:rsidRPr="00715E79" w:rsidRDefault="00EA367D">
      <w:p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br w:type="page"/>
      </w:r>
      <w:r w:rsidR="00315D32" w:rsidRPr="00715E79">
        <w:rPr>
          <w:rFonts w:ascii="Calibri" w:hAnsi="Calibri"/>
          <w:sz w:val="24"/>
          <w:szCs w:val="24"/>
        </w:rPr>
        <w:lastRenderedPageBreak/>
        <w:t xml:space="preserve">                                                                                          </w:t>
      </w:r>
    </w:p>
    <w:p w:rsidR="00715E79" w:rsidRPr="00715E79" w:rsidRDefault="00315D32" w:rsidP="00715E79">
      <w:pPr>
        <w:pStyle w:val="Heading2"/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 xml:space="preserve">       </w:t>
      </w:r>
      <w:r w:rsidR="00715E79" w:rsidRPr="00715E79">
        <w:rPr>
          <w:rFonts w:ascii="Calibri" w:hAnsi="Calibri"/>
          <w:sz w:val="24"/>
          <w:szCs w:val="24"/>
        </w:rPr>
        <w:t>Language Proficiency</w:t>
      </w:r>
      <w:r w:rsidR="00D47FD1">
        <w:rPr>
          <w:rFonts w:ascii="Calibri" w:hAnsi="Calibri"/>
          <w:sz w:val="24"/>
          <w:szCs w:val="24"/>
        </w:rPr>
        <w:t>:</w:t>
      </w:r>
    </w:p>
    <w:p w:rsidR="00715E79" w:rsidRPr="00715E79" w:rsidRDefault="00715E79" w:rsidP="00715E79">
      <w:pPr>
        <w:jc w:val="both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   Excellent command of Sinhala and English Language</w:t>
      </w:r>
      <w:r w:rsidR="00225851">
        <w:rPr>
          <w:rFonts w:ascii="Calibri" w:hAnsi="Calibri"/>
          <w:sz w:val="24"/>
          <w:szCs w:val="24"/>
        </w:rPr>
        <w:t>.</w:t>
      </w:r>
    </w:p>
    <w:p w:rsidR="00715E79" w:rsidRPr="00715E79" w:rsidRDefault="00715E79" w:rsidP="00715E79">
      <w:pPr>
        <w:jc w:val="both"/>
        <w:rPr>
          <w:rFonts w:ascii="Calibri" w:hAnsi="Calibri"/>
          <w:sz w:val="24"/>
          <w:szCs w:val="24"/>
        </w:rPr>
      </w:pPr>
    </w:p>
    <w:p w:rsidR="00715E79" w:rsidRPr="00715E79" w:rsidRDefault="00715E79" w:rsidP="00715E79">
      <w:pPr>
        <w:rPr>
          <w:rFonts w:ascii="Calibri" w:hAnsi="Calibri"/>
          <w:sz w:val="24"/>
          <w:szCs w:val="24"/>
        </w:rPr>
      </w:pPr>
    </w:p>
    <w:p w:rsidR="00BE0145" w:rsidRPr="00715E79" w:rsidRDefault="00315D32" w:rsidP="00715E79">
      <w:pPr>
        <w:pStyle w:val="Heading2"/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 xml:space="preserve">  </w:t>
      </w:r>
      <w:r w:rsidR="00715E79" w:rsidRPr="00715E79">
        <w:rPr>
          <w:rFonts w:ascii="Calibri" w:hAnsi="Calibri"/>
          <w:sz w:val="24"/>
          <w:szCs w:val="24"/>
        </w:rPr>
        <w:t xml:space="preserve">    </w:t>
      </w:r>
      <w:r w:rsidR="00BE0145" w:rsidRPr="00715E79">
        <w:rPr>
          <w:rFonts w:ascii="Calibri" w:hAnsi="Calibri"/>
          <w:sz w:val="24"/>
          <w:szCs w:val="24"/>
        </w:rPr>
        <w:t>Extra- Curricular activities:</w:t>
      </w:r>
    </w:p>
    <w:p w:rsidR="00BE0145" w:rsidRPr="00715E79" w:rsidRDefault="00BE0145" w:rsidP="00BE0145">
      <w:pPr>
        <w:rPr>
          <w:rFonts w:ascii="Calibri" w:hAnsi="Calibri"/>
          <w:sz w:val="24"/>
          <w:szCs w:val="24"/>
        </w:rPr>
      </w:pPr>
    </w:p>
    <w:p w:rsidR="00BE0145" w:rsidRPr="00CD484C" w:rsidRDefault="00BE0145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Participation for Inter-branch School Sports meet achieving</w:t>
      </w:r>
      <w:r w:rsidR="00CD484C">
        <w:rPr>
          <w:rFonts w:ascii="Calibri" w:hAnsi="Calibri"/>
          <w:sz w:val="24"/>
          <w:szCs w:val="24"/>
        </w:rPr>
        <w:t xml:space="preserve"> </w:t>
      </w:r>
      <w:r w:rsidRPr="00CD484C">
        <w:rPr>
          <w:rFonts w:ascii="Calibri" w:hAnsi="Calibri"/>
          <w:sz w:val="24"/>
          <w:szCs w:val="24"/>
        </w:rPr>
        <w:t>Girls’</w:t>
      </w:r>
      <w:r w:rsidR="00B221D1" w:rsidRPr="00CD484C">
        <w:rPr>
          <w:rFonts w:ascii="Calibri" w:hAnsi="Calibri"/>
          <w:sz w:val="24"/>
          <w:szCs w:val="24"/>
        </w:rPr>
        <w:t xml:space="preserve"> C</w:t>
      </w:r>
      <w:r w:rsidRPr="00CD484C">
        <w:rPr>
          <w:rFonts w:ascii="Calibri" w:hAnsi="Calibri"/>
          <w:sz w:val="24"/>
          <w:szCs w:val="24"/>
        </w:rPr>
        <w:t>hampionship in years 2011, 2015 and 2016.</w:t>
      </w:r>
    </w:p>
    <w:p w:rsidR="00BE0145" w:rsidRPr="00715E79" w:rsidRDefault="00BE0145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Participation in International Schools Athletic Championship</w:t>
      </w:r>
      <w:r w:rsidR="00B221D1">
        <w:rPr>
          <w:rFonts w:ascii="Calibri" w:hAnsi="Calibri"/>
          <w:sz w:val="24"/>
          <w:szCs w:val="24"/>
        </w:rPr>
        <w:t xml:space="preserve"> in years 2012, 2014 and 2016.</w:t>
      </w:r>
    </w:p>
    <w:p w:rsidR="009D2707" w:rsidRPr="00715E79" w:rsidRDefault="009D2707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Participation in Art</w:t>
      </w:r>
      <w:r w:rsidR="006D386B">
        <w:rPr>
          <w:rFonts w:ascii="Calibri" w:hAnsi="Calibri"/>
          <w:sz w:val="24"/>
          <w:szCs w:val="24"/>
        </w:rPr>
        <w:t xml:space="preserve">, </w:t>
      </w:r>
      <w:r w:rsidRPr="00715E79">
        <w:rPr>
          <w:rFonts w:ascii="Calibri" w:hAnsi="Calibri"/>
          <w:sz w:val="24"/>
          <w:szCs w:val="24"/>
        </w:rPr>
        <w:t>Dancing and Short Story Competitions.</w:t>
      </w:r>
    </w:p>
    <w:p w:rsidR="009D2707" w:rsidRPr="00715E79" w:rsidRDefault="00B221D1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Participation for Dhamma School e</w:t>
      </w:r>
      <w:r w:rsidR="009D2707" w:rsidRPr="00715E79">
        <w:rPr>
          <w:rFonts w:ascii="Calibri" w:hAnsi="Calibri"/>
          <w:sz w:val="24"/>
          <w:szCs w:val="24"/>
        </w:rPr>
        <w:t xml:space="preserve">xaminations at ‘Sri Vagiragnana Dharmayathanaya’ </w:t>
      </w:r>
      <w:r w:rsidR="00FA3AA3" w:rsidRPr="00715E79">
        <w:rPr>
          <w:rFonts w:ascii="Calibri" w:hAnsi="Calibri"/>
          <w:sz w:val="24"/>
          <w:szCs w:val="24"/>
        </w:rPr>
        <w:t xml:space="preserve">located at </w:t>
      </w:r>
      <w:r w:rsidR="009D2707" w:rsidRPr="00715E79">
        <w:rPr>
          <w:rFonts w:ascii="Calibri" w:hAnsi="Calibri"/>
          <w:sz w:val="24"/>
          <w:szCs w:val="24"/>
        </w:rPr>
        <w:t>Maharagama</w:t>
      </w:r>
      <w:r w:rsidR="00FA3AA3" w:rsidRPr="00715E79">
        <w:rPr>
          <w:rFonts w:ascii="Calibri" w:hAnsi="Calibri"/>
          <w:sz w:val="24"/>
          <w:szCs w:val="24"/>
        </w:rPr>
        <w:t>.</w:t>
      </w:r>
    </w:p>
    <w:p w:rsidR="009D2707" w:rsidRPr="00715E79" w:rsidRDefault="009D2707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Passing Col</w:t>
      </w:r>
      <w:r w:rsidR="00715E79" w:rsidRPr="00715E79">
        <w:rPr>
          <w:rFonts w:ascii="Calibri" w:hAnsi="Calibri"/>
          <w:sz w:val="24"/>
          <w:szCs w:val="24"/>
        </w:rPr>
        <w:t>o</w:t>
      </w:r>
      <w:r w:rsidRPr="00715E79">
        <w:rPr>
          <w:rFonts w:ascii="Calibri" w:hAnsi="Calibri"/>
          <w:sz w:val="24"/>
          <w:szCs w:val="24"/>
        </w:rPr>
        <w:t>mb</w:t>
      </w:r>
      <w:r w:rsidR="00715E79" w:rsidRPr="00715E79">
        <w:rPr>
          <w:rFonts w:ascii="Calibri" w:hAnsi="Calibri"/>
          <w:sz w:val="24"/>
          <w:szCs w:val="24"/>
        </w:rPr>
        <w:t>o</w:t>
      </w:r>
      <w:r w:rsidRPr="00715E79">
        <w:rPr>
          <w:rFonts w:ascii="Calibri" w:hAnsi="Calibri"/>
          <w:sz w:val="24"/>
          <w:szCs w:val="24"/>
        </w:rPr>
        <w:t xml:space="preserve"> Academy of Language Skills and Dramatic Art graded examinations with Honors in years 2008, 2009, 2010.</w:t>
      </w:r>
    </w:p>
    <w:p w:rsidR="009D2707" w:rsidRPr="00715E79" w:rsidRDefault="009D2707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Performed duties as a Junior Prefect and Senior Prefect at Royal Institute International School.</w:t>
      </w:r>
    </w:p>
    <w:p w:rsidR="009D2707" w:rsidRDefault="009D2707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>Participation for ‘Thurunu Saviya’ Projects at Dhamma School.</w:t>
      </w:r>
    </w:p>
    <w:p w:rsidR="004D52A5" w:rsidRPr="00715E79" w:rsidRDefault="004D52A5" w:rsidP="00BE0145">
      <w:pPr>
        <w:pStyle w:val="ListParagraph"/>
        <w:numPr>
          <w:ilvl w:val="0"/>
          <w:numId w:val="4"/>
        </w:num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Participation for ‘Arrow’ Work Readiness Workshop on 18</w:t>
      </w:r>
      <w:r w:rsidRPr="004D52A5">
        <w:rPr>
          <w:rFonts w:ascii="Calibri" w:hAnsi="Calibri"/>
          <w:sz w:val="24"/>
          <w:szCs w:val="24"/>
          <w:vertAlign w:val="superscript"/>
        </w:rPr>
        <w:t>th</w:t>
      </w:r>
      <w:r>
        <w:rPr>
          <w:rFonts w:ascii="Calibri" w:hAnsi="Calibri"/>
          <w:sz w:val="24"/>
          <w:szCs w:val="24"/>
        </w:rPr>
        <w:t xml:space="preserve"> September 2019 conducted by</w:t>
      </w:r>
      <w:r w:rsidR="00B82403">
        <w:rPr>
          <w:rFonts w:ascii="Calibri" w:hAnsi="Calibri"/>
          <w:sz w:val="24"/>
          <w:szCs w:val="24"/>
        </w:rPr>
        <w:t xml:space="preserve"> the</w:t>
      </w:r>
      <w:r>
        <w:rPr>
          <w:rFonts w:ascii="Calibri" w:hAnsi="Calibri"/>
          <w:sz w:val="24"/>
          <w:szCs w:val="24"/>
        </w:rPr>
        <w:t xml:space="preserve"> John Keells Group.</w:t>
      </w:r>
    </w:p>
    <w:p w:rsidR="00FA3AA3" w:rsidRPr="00715E79" w:rsidRDefault="00FA3AA3" w:rsidP="00FA3AA3">
      <w:pPr>
        <w:pStyle w:val="ListParagraph"/>
        <w:rPr>
          <w:rFonts w:ascii="Calibri" w:hAnsi="Calibri"/>
          <w:sz w:val="24"/>
          <w:szCs w:val="24"/>
        </w:rPr>
      </w:pPr>
    </w:p>
    <w:p w:rsidR="00FA3AA3" w:rsidRPr="00715E79" w:rsidRDefault="00FA3AA3" w:rsidP="00FA3AA3">
      <w:pPr>
        <w:pStyle w:val="ListParagraph"/>
        <w:rPr>
          <w:rFonts w:ascii="Calibri" w:hAnsi="Calibri"/>
          <w:sz w:val="24"/>
          <w:szCs w:val="24"/>
        </w:rPr>
      </w:pPr>
    </w:p>
    <w:p w:rsidR="00FA3AA3" w:rsidRPr="00715E79" w:rsidRDefault="00715E79" w:rsidP="00FA3AA3">
      <w:pPr>
        <w:pStyle w:val="Heading2"/>
        <w:rPr>
          <w:rFonts w:ascii="Calibri" w:hAnsi="Calibri"/>
          <w:sz w:val="24"/>
          <w:szCs w:val="24"/>
        </w:rPr>
      </w:pPr>
      <w:r w:rsidRPr="00715E79">
        <w:rPr>
          <w:rFonts w:ascii="Calibri" w:hAnsi="Calibri"/>
          <w:sz w:val="24"/>
          <w:szCs w:val="24"/>
        </w:rPr>
        <w:t xml:space="preserve">      </w:t>
      </w:r>
      <w:r w:rsidR="00FA3AA3" w:rsidRPr="00715E79">
        <w:rPr>
          <w:rFonts w:ascii="Calibri" w:hAnsi="Calibri"/>
          <w:sz w:val="24"/>
          <w:szCs w:val="24"/>
        </w:rPr>
        <w:t>Other Qualifications</w:t>
      </w:r>
      <w:r w:rsidR="00D47FD1">
        <w:rPr>
          <w:rFonts w:ascii="Calibri" w:hAnsi="Calibri"/>
          <w:sz w:val="24"/>
          <w:szCs w:val="24"/>
        </w:rPr>
        <w:t>:</w:t>
      </w:r>
    </w:p>
    <w:p w:rsidR="00FA3AA3" w:rsidRPr="00715E79" w:rsidRDefault="00FA3AA3" w:rsidP="00FA3AA3">
      <w:pPr>
        <w:pStyle w:val="ListParagraph"/>
        <w:rPr>
          <w:rFonts w:ascii="Calibri" w:hAnsi="Calibri"/>
          <w:sz w:val="24"/>
          <w:szCs w:val="24"/>
        </w:rPr>
      </w:pPr>
    </w:p>
    <w:p w:rsidR="00FA3AA3" w:rsidRPr="00FA3AA3" w:rsidRDefault="00FA3AA3" w:rsidP="00FA3AA3">
      <w:pPr>
        <w:autoSpaceDE w:val="0"/>
        <w:autoSpaceDN w:val="0"/>
        <w:adjustRightInd w:val="0"/>
        <w:rPr>
          <w:rFonts w:ascii="Calibri" w:hAnsi="Calibri" w:cs="Calibri"/>
          <w:color w:val="000000"/>
          <w:sz w:val="24"/>
          <w:szCs w:val="24"/>
        </w:rPr>
      </w:pPr>
    </w:p>
    <w:tbl>
      <w:tblPr>
        <w:tblW w:w="11070" w:type="dxa"/>
        <w:tblInd w:w="-18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070"/>
      </w:tblGrid>
      <w:tr w:rsidR="00FA3AA3" w:rsidRPr="00FA3AA3" w:rsidTr="0033439D">
        <w:trPr>
          <w:trHeight w:val="412"/>
        </w:trPr>
        <w:tc>
          <w:tcPr>
            <w:tcW w:w="11070" w:type="dxa"/>
          </w:tcPr>
          <w:p w:rsidR="00FA3AA3" w:rsidRPr="00715E79" w:rsidRDefault="00FA3AA3" w:rsidP="00715E79">
            <w:pPr>
              <w:pStyle w:val="ListParagraph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715E79">
              <w:rPr>
                <w:rFonts w:ascii="Calibri" w:hAnsi="Calibri" w:cs="Calibri"/>
                <w:color w:val="000000"/>
                <w:sz w:val="24"/>
                <w:szCs w:val="24"/>
              </w:rPr>
              <w:t>Passed the National Trade Test for Computer Hardware Craftsman Grade THREE issued on</w:t>
            </w:r>
            <w:r w:rsidR="00715E79" w:rsidRPr="00715E79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715E79"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  <w:r w:rsidR="00715E79" w:rsidRPr="00715E79">
              <w:rPr>
                <w:rFonts w:ascii="Calibri" w:hAnsi="Calibri" w:cs="Calibri"/>
                <w:color w:val="000000"/>
                <w:sz w:val="24"/>
                <w:szCs w:val="24"/>
                <w:vertAlign w:val="superscript"/>
              </w:rPr>
              <w:t>th</w:t>
            </w:r>
            <w:r w:rsidR="00715E79" w:rsidRPr="00715E79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  <w:r w:rsidRPr="00715E79">
              <w:rPr>
                <w:rFonts w:ascii="Calibri" w:hAnsi="Calibri" w:cs="Calibri"/>
                <w:color w:val="000000"/>
                <w:sz w:val="24"/>
                <w:szCs w:val="24"/>
              </w:rPr>
              <w:t>of July 2017 by the National Apprentice and Industrial Training Authority.</w:t>
            </w:r>
          </w:p>
          <w:p w:rsidR="00FA3AA3" w:rsidRPr="00FA3AA3" w:rsidRDefault="00FA3AA3" w:rsidP="00FA3A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10890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890"/>
            </w:tblGrid>
            <w:tr w:rsidR="00FA3AA3" w:rsidRPr="00FA3AA3" w:rsidTr="00FA3AA3">
              <w:trPr>
                <w:trHeight w:val="413"/>
              </w:trPr>
              <w:tc>
                <w:tcPr>
                  <w:tcW w:w="10890" w:type="dxa"/>
                </w:tcPr>
                <w:p w:rsidR="00FA3AA3" w:rsidRPr="00715E79" w:rsidRDefault="0052399A" w:rsidP="00715E79">
                  <w:pPr>
                    <w:pStyle w:val="ListParagraph"/>
                    <w:numPr>
                      <w:ilvl w:val="0"/>
                      <w:numId w:val="12"/>
                    </w:num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>Passed</w:t>
                  </w:r>
                  <w:r w:rsidR="00FA3AA3" w:rsidRPr="00715E7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 the Certificate Course in Human Resource Management at Chartered Institute of                            Personnel Management.</w:t>
                  </w:r>
                </w:p>
                <w:p w:rsidR="00FA3AA3" w:rsidRPr="00FA3AA3" w:rsidRDefault="00FA3AA3" w:rsidP="00FA3AA3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:rsidR="00FA3AA3" w:rsidRPr="00715E79" w:rsidRDefault="00FA3AA3" w:rsidP="00FA3A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:rsidR="00715E79" w:rsidRPr="00715E79" w:rsidRDefault="00715E79" w:rsidP="00FA3A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:rsidR="00715E79" w:rsidRPr="00715E79" w:rsidRDefault="00715E79" w:rsidP="00715E79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tbl>
            <w:tblPr>
              <w:tblW w:w="10890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890"/>
            </w:tblGrid>
            <w:tr w:rsidR="00715E79" w:rsidRPr="00715E79" w:rsidTr="00715E79">
              <w:trPr>
                <w:trHeight w:val="999"/>
              </w:trPr>
              <w:tc>
                <w:tcPr>
                  <w:tcW w:w="10890" w:type="dxa"/>
                </w:tcPr>
                <w:p w:rsidR="00715E79" w:rsidRPr="00715E79" w:rsidRDefault="00715E79" w:rsidP="00715E79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  <w:r w:rsidRPr="00715E7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I hereby declare that the details furnished above are true and correct to the best of my knowledge and belief. </w:t>
                  </w:r>
                </w:p>
                <w:p w:rsidR="00C66867" w:rsidRDefault="00C66867" w:rsidP="00715E79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</w:p>
                <w:p w:rsidR="00715E79" w:rsidRPr="00715E79" w:rsidRDefault="00715E79" w:rsidP="00715E79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  <w:r w:rsidRPr="00715E7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:rsidR="00715E79" w:rsidRPr="00715E79" w:rsidRDefault="00715E79" w:rsidP="00715E79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  <w:r w:rsidRPr="00715E7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Place: Colombo </w:t>
                  </w:r>
                </w:p>
                <w:p w:rsidR="00715E79" w:rsidRPr="00715E79" w:rsidRDefault="00715E79" w:rsidP="00715E79">
                  <w:pPr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</w:pPr>
                  <w:r w:rsidRPr="00715E79">
                    <w:rPr>
                      <w:rFonts w:ascii="Calibri" w:hAnsi="Calibri" w:cs="Calibri"/>
                      <w:color w:val="000000"/>
                      <w:sz w:val="24"/>
                      <w:szCs w:val="24"/>
                    </w:rPr>
                    <w:t xml:space="preserve">Thank you. </w:t>
                  </w:r>
                </w:p>
              </w:tc>
            </w:tr>
          </w:tbl>
          <w:p w:rsidR="00715E79" w:rsidRPr="00715E79" w:rsidRDefault="00715E79" w:rsidP="00FA3A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  <w:p w:rsidR="00FA3AA3" w:rsidRPr="00FA3AA3" w:rsidRDefault="00FA3AA3" w:rsidP="00FA3AA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</w:tr>
    </w:tbl>
    <w:p w:rsidR="0043117B" w:rsidRPr="00715E79" w:rsidRDefault="007F6B80" w:rsidP="00FA3AA3">
      <w:pPr>
        <w:tabs>
          <w:tab w:val="left" w:pos="990"/>
        </w:tabs>
        <w:ind w:left="360"/>
        <w:rPr>
          <w:rFonts w:ascii="Calibri" w:hAnsi="Calibri"/>
          <w:sz w:val="24"/>
          <w:szCs w:val="24"/>
        </w:rPr>
      </w:pPr>
    </w:p>
    <w:sectPr w:rsidR="0043117B" w:rsidRPr="00715E79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B80" w:rsidRDefault="007F6B80" w:rsidP="000C45FF">
      <w:r>
        <w:separator/>
      </w:r>
    </w:p>
  </w:endnote>
  <w:endnote w:type="continuationSeparator" w:id="0">
    <w:p w:rsidR="007F6B80" w:rsidRDefault="007F6B80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B80" w:rsidRDefault="007F6B80" w:rsidP="000C45FF">
      <w:r>
        <w:separator/>
      </w:r>
    </w:p>
  </w:footnote>
  <w:footnote w:type="continuationSeparator" w:id="0">
    <w:p w:rsidR="007F6B80" w:rsidRDefault="007F6B80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5FF" w:rsidRDefault="000C45FF">
    <w:pPr>
      <w:pStyle w:val="Header"/>
    </w:pPr>
    <w:r>
      <w:rPr>
        <w:noProof/>
        <w:lang w:eastAsia="en-US" w:bidi="si-LK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7B6"/>
    <w:multiLevelType w:val="hybridMultilevel"/>
    <w:tmpl w:val="88F82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86D69"/>
    <w:multiLevelType w:val="hybridMultilevel"/>
    <w:tmpl w:val="2D4633E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" w15:restartNumberingAfterBreak="0">
    <w:nsid w:val="0DC743B8"/>
    <w:multiLevelType w:val="hybridMultilevel"/>
    <w:tmpl w:val="5CACA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B5DF4"/>
    <w:multiLevelType w:val="hybridMultilevel"/>
    <w:tmpl w:val="4932692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01B6554"/>
    <w:multiLevelType w:val="hybridMultilevel"/>
    <w:tmpl w:val="30627734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 w15:restartNumberingAfterBreak="0">
    <w:nsid w:val="22DC79D7"/>
    <w:multiLevelType w:val="hybridMultilevel"/>
    <w:tmpl w:val="BC2A4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80D1D"/>
    <w:multiLevelType w:val="hybridMultilevel"/>
    <w:tmpl w:val="A54AA78E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7" w15:restartNumberingAfterBreak="0">
    <w:nsid w:val="33A5014F"/>
    <w:multiLevelType w:val="hybridMultilevel"/>
    <w:tmpl w:val="CCEE6EAE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481B6D58"/>
    <w:multiLevelType w:val="hybridMultilevel"/>
    <w:tmpl w:val="6A1E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E64813"/>
    <w:multiLevelType w:val="hybridMultilevel"/>
    <w:tmpl w:val="97CE6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5E71B4"/>
    <w:multiLevelType w:val="hybridMultilevel"/>
    <w:tmpl w:val="A3602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8C0635"/>
    <w:multiLevelType w:val="hybridMultilevel"/>
    <w:tmpl w:val="8204784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2" w15:restartNumberingAfterBreak="0">
    <w:nsid w:val="6D372777"/>
    <w:multiLevelType w:val="hybridMultilevel"/>
    <w:tmpl w:val="91FC1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DB7C91"/>
    <w:multiLevelType w:val="hybridMultilevel"/>
    <w:tmpl w:val="0F62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DC4F5F"/>
    <w:multiLevelType w:val="hybridMultilevel"/>
    <w:tmpl w:val="641CE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5"/>
  </w:num>
  <w:num w:numId="5">
    <w:abstractNumId w:val="14"/>
  </w:num>
  <w:num w:numId="6">
    <w:abstractNumId w:val="10"/>
  </w:num>
  <w:num w:numId="7">
    <w:abstractNumId w:val="0"/>
  </w:num>
  <w:num w:numId="8">
    <w:abstractNumId w:val="1"/>
  </w:num>
  <w:num w:numId="9">
    <w:abstractNumId w:val="12"/>
  </w:num>
  <w:num w:numId="10">
    <w:abstractNumId w:val="6"/>
  </w:num>
  <w:num w:numId="11">
    <w:abstractNumId w:val="11"/>
  </w:num>
  <w:num w:numId="12">
    <w:abstractNumId w:val="8"/>
  </w:num>
  <w:num w:numId="13">
    <w:abstractNumId w:val="7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B17"/>
    <w:rsid w:val="00023064"/>
    <w:rsid w:val="00033C34"/>
    <w:rsid w:val="00036450"/>
    <w:rsid w:val="00044B17"/>
    <w:rsid w:val="00092658"/>
    <w:rsid w:val="00094499"/>
    <w:rsid w:val="000C45FF"/>
    <w:rsid w:val="000E3FD1"/>
    <w:rsid w:val="000F1D83"/>
    <w:rsid w:val="001031EA"/>
    <w:rsid w:val="00112054"/>
    <w:rsid w:val="001525E1"/>
    <w:rsid w:val="00180329"/>
    <w:rsid w:val="0019001F"/>
    <w:rsid w:val="001931EF"/>
    <w:rsid w:val="001A74A5"/>
    <w:rsid w:val="001B2ABD"/>
    <w:rsid w:val="001E0391"/>
    <w:rsid w:val="001E1759"/>
    <w:rsid w:val="001F1ECC"/>
    <w:rsid w:val="00225851"/>
    <w:rsid w:val="002400EB"/>
    <w:rsid w:val="00256CF7"/>
    <w:rsid w:val="00281FD5"/>
    <w:rsid w:val="00286E98"/>
    <w:rsid w:val="0030481B"/>
    <w:rsid w:val="003156FC"/>
    <w:rsid w:val="00315D32"/>
    <w:rsid w:val="003254B5"/>
    <w:rsid w:val="0033439D"/>
    <w:rsid w:val="0037121F"/>
    <w:rsid w:val="003A6B7D"/>
    <w:rsid w:val="003B06CA"/>
    <w:rsid w:val="003B2E15"/>
    <w:rsid w:val="004071FC"/>
    <w:rsid w:val="00445947"/>
    <w:rsid w:val="004813B3"/>
    <w:rsid w:val="00496591"/>
    <w:rsid w:val="004C63E4"/>
    <w:rsid w:val="004D3011"/>
    <w:rsid w:val="004D52A5"/>
    <w:rsid w:val="005161AF"/>
    <w:rsid w:val="0052399A"/>
    <w:rsid w:val="005262AC"/>
    <w:rsid w:val="00555BD6"/>
    <w:rsid w:val="005E39D5"/>
    <w:rsid w:val="00600670"/>
    <w:rsid w:val="0062123A"/>
    <w:rsid w:val="00646E75"/>
    <w:rsid w:val="006771D0"/>
    <w:rsid w:val="006B7108"/>
    <w:rsid w:val="006D386B"/>
    <w:rsid w:val="006E794D"/>
    <w:rsid w:val="00715E79"/>
    <w:rsid w:val="00715FCB"/>
    <w:rsid w:val="00743101"/>
    <w:rsid w:val="007775E1"/>
    <w:rsid w:val="007867A0"/>
    <w:rsid w:val="007927F5"/>
    <w:rsid w:val="007B14E7"/>
    <w:rsid w:val="007B5EC7"/>
    <w:rsid w:val="007F6B80"/>
    <w:rsid w:val="00802CA0"/>
    <w:rsid w:val="00833CB1"/>
    <w:rsid w:val="008B5E2A"/>
    <w:rsid w:val="008E177D"/>
    <w:rsid w:val="00913004"/>
    <w:rsid w:val="00926041"/>
    <w:rsid w:val="009260CD"/>
    <w:rsid w:val="00937726"/>
    <w:rsid w:val="00952C25"/>
    <w:rsid w:val="00960D00"/>
    <w:rsid w:val="009D2707"/>
    <w:rsid w:val="009F6D72"/>
    <w:rsid w:val="00A2118D"/>
    <w:rsid w:val="00AA2EA6"/>
    <w:rsid w:val="00AB523C"/>
    <w:rsid w:val="00AD76E2"/>
    <w:rsid w:val="00B20152"/>
    <w:rsid w:val="00B221D1"/>
    <w:rsid w:val="00B359E4"/>
    <w:rsid w:val="00B57D98"/>
    <w:rsid w:val="00B70850"/>
    <w:rsid w:val="00B82403"/>
    <w:rsid w:val="00BE0145"/>
    <w:rsid w:val="00C066B6"/>
    <w:rsid w:val="00C215A9"/>
    <w:rsid w:val="00C37BA1"/>
    <w:rsid w:val="00C4674C"/>
    <w:rsid w:val="00C506CF"/>
    <w:rsid w:val="00C62DDF"/>
    <w:rsid w:val="00C66867"/>
    <w:rsid w:val="00C72BED"/>
    <w:rsid w:val="00C9578B"/>
    <w:rsid w:val="00CB0055"/>
    <w:rsid w:val="00CD484C"/>
    <w:rsid w:val="00D2522B"/>
    <w:rsid w:val="00D422DE"/>
    <w:rsid w:val="00D47FD1"/>
    <w:rsid w:val="00D5459D"/>
    <w:rsid w:val="00DA1F4D"/>
    <w:rsid w:val="00DD172A"/>
    <w:rsid w:val="00E25A26"/>
    <w:rsid w:val="00E4381A"/>
    <w:rsid w:val="00E55D74"/>
    <w:rsid w:val="00EA367D"/>
    <w:rsid w:val="00EC6062"/>
    <w:rsid w:val="00ED0DFE"/>
    <w:rsid w:val="00F60274"/>
    <w:rsid w:val="00F77FB9"/>
    <w:rsid w:val="00FA1ADD"/>
    <w:rsid w:val="00FA20BB"/>
    <w:rsid w:val="00FA3AA3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7D7A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033C34"/>
    <w:pPr>
      <w:ind w:left="720"/>
      <w:contextualSpacing/>
    </w:pPr>
  </w:style>
  <w:style w:type="paragraph" w:customStyle="1" w:styleId="Default">
    <w:name w:val="Default"/>
    <w:rsid w:val="00FA3AA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5E79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E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nisandi.20191144@iit.ac.lk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73F9A8FD22D40D4B1C2CD66B783F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024666-04CE-4873-91F5-732432D14ED8}"/>
      </w:docPartPr>
      <w:docPartBody>
        <w:p w:rsidR="000C26E6" w:rsidRDefault="00341638">
          <w:pPr>
            <w:pStyle w:val="E73F9A8FD22D40D4B1C2CD66B783F0AD"/>
          </w:pPr>
          <w:r w:rsidRPr="00CB0055">
            <w:t>Contact</w:t>
          </w:r>
        </w:p>
      </w:docPartBody>
    </w:docPart>
    <w:docPart>
      <w:docPartPr>
        <w:name w:val="677264A5014644ACBBBFBE76E0FD7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11680C-3BB3-4FC6-8DC7-8EF9D9E4F97C}"/>
      </w:docPartPr>
      <w:docPartBody>
        <w:p w:rsidR="000C26E6" w:rsidRDefault="00341638">
          <w:pPr>
            <w:pStyle w:val="677264A5014644ACBBBFBE76E0FD7538"/>
          </w:pPr>
          <w:r w:rsidRPr="004D3011">
            <w:t>PHONE:</w:t>
          </w:r>
        </w:p>
      </w:docPartBody>
    </w:docPart>
    <w:docPart>
      <w:docPartPr>
        <w:name w:val="0A9AB6A1E30A4D91BFDFF0A48E3D8D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13083-F267-4541-9246-942A0631A247}"/>
      </w:docPartPr>
      <w:docPartBody>
        <w:p w:rsidR="000C26E6" w:rsidRDefault="00341638">
          <w:pPr>
            <w:pStyle w:val="0A9AB6A1E30A4D91BFDFF0A48E3D8D84"/>
          </w:pPr>
          <w:r w:rsidRPr="004D3011">
            <w:t>EMAIL:</w:t>
          </w:r>
        </w:p>
      </w:docPartBody>
    </w:docPart>
    <w:docPart>
      <w:docPartPr>
        <w:name w:val="2539F925D44A463BAF73AF13B74924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9A4E4-CD76-4B1C-ACCA-8674EAF7831B}"/>
      </w:docPartPr>
      <w:docPartBody>
        <w:p w:rsidR="000C26E6" w:rsidRDefault="00341638">
          <w:pPr>
            <w:pStyle w:val="2539F925D44A463BAF73AF13B74924B3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6BD"/>
    <w:rsid w:val="00036093"/>
    <w:rsid w:val="000A26BD"/>
    <w:rsid w:val="000C26E6"/>
    <w:rsid w:val="00341638"/>
    <w:rsid w:val="0099353B"/>
    <w:rsid w:val="00B60339"/>
    <w:rsid w:val="00C05879"/>
    <w:rsid w:val="00E258A9"/>
    <w:rsid w:val="00F85F8D"/>
    <w:rsid w:val="00FA5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0A26BD"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5D65ABCF6B44EEAEBAB90F932BD3BA">
    <w:name w:val="455D65ABCF6B44EEAEBAB90F932BD3BA"/>
  </w:style>
  <w:style w:type="paragraph" w:customStyle="1" w:styleId="34B36CB7CEAF499D8FF9F2919C80448C">
    <w:name w:val="34B36CB7CEAF499D8FF9F2919C80448C"/>
  </w:style>
  <w:style w:type="paragraph" w:customStyle="1" w:styleId="ABD75D3229724B898886016E145448CE">
    <w:name w:val="ABD75D3229724B898886016E145448CE"/>
  </w:style>
  <w:style w:type="paragraph" w:customStyle="1" w:styleId="5B8AE6D70BF348A48C397963ED664F12">
    <w:name w:val="5B8AE6D70BF348A48C397963ED664F12"/>
  </w:style>
  <w:style w:type="paragraph" w:customStyle="1" w:styleId="E73F9A8FD22D40D4B1C2CD66B783F0AD">
    <w:name w:val="E73F9A8FD22D40D4B1C2CD66B783F0AD"/>
  </w:style>
  <w:style w:type="paragraph" w:customStyle="1" w:styleId="677264A5014644ACBBBFBE76E0FD7538">
    <w:name w:val="677264A5014644ACBBBFBE76E0FD7538"/>
  </w:style>
  <w:style w:type="paragraph" w:customStyle="1" w:styleId="00B67E38433B4761969CF56D4834BB90">
    <w:name w:val="00B67E38433B4761969CF56D4834BB90"/>
  </w:style>
  <w:style w:type="paragraph" w:customStyle="1" w:styleId="DB3194F0CB914A158500902E3BEF02DE">
    <w:name w:val="DB3194F0CB914A158500902E3BEF02DE"/>
  </w:style>
  <w:style w:type="paragraph" w:customStyle="1" w:styleId="A819F9B1CEA944F99E6B606C0BBAB53E">
    <w:name w:val="A819F9B1CEA944F99E6B606C0BBAB53E"/>
  </w:style>
  <w:style w:type="paragraph" w:customStyle="1" w:styleId="0A9AB6A1E30A4D91BFDFF0A48E3D8D84">
    <w:name w:val="0A9AB6A1E30A4D91BFDFF0A48E3D8D8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CF9B08D7EB54F1FB7AA8E32256964D7">
    <w:name w:val="6CF9B08D7EB54F1FB7AA8E32256964D7"/>
  </w:style>
  <w:style w:type="paragraph" w:customStyle="1" w:styleId="D2638B6D006844AEABD2C18FCDB62B15">
    <w:name w:val="D2638B6D006844AEABD2C18FCDB62B15"/>
  </w:style>
  <w:style w:type="paragraph" w:customStyle="1" w:styleId="C872B455AD2B434F97AE2C3FBB1C5016">
    <w:name w:val="C872B455AD2B434F97AE2C3FBB1C5016"/>
  </w:style>
  <w:style w:type="paragraph" w:customStyle="1" w:styleId="5CD79D8EF5554AC8B8644BF757B812E9">
    <w:name w:val="5CD79D8EF5554AC8B8644BF757B812E9"/>
  </w:style>
  <w:style w:type="paragraph" w:customStyle="1" w:styleId="1315E4F710D54D089EBD95061DCA22A8">
    <w:name w:val="1315E4F710D54D089EBD95061DCA22A8"/>
  </w:style>
  <w:style w:type="paragraph" w:customStyle="1" w:styleId="82B35B5690E34C9C8F413A4995C53BB2">
    <w:name w:val="82B35B5690E34C9C8F413A4995C53BB2"/>
  </w:style>
  <w:style w:type="paragraph" w:customStyle="1" w:styleId="2539F925D44A463BAF73AF13B74924B3">
    <w:name w:val="2539F925D44A463BAF73AF13B74924B3"/>
  </w:style>
  <w:style w:type="paragraph" w:customStyle="1" w:styleId="DD5AF6DD3F1B46FA9415F2803847C934">
    <w:name w:val="DD5AF6DD3F1B46FA9415F2803847C934"/>
  </w:style>
  <w:style w:type="paragraph" w:customStyle="1" w:styleId="FFEEBB7A3A82423F944A4BBDA27791C4">
    <w:name w:val="FFEEBB7A3A82423F944A4BBDA27791C4"/>
  </w:style>
  <w:style w:type="paragraph" w:customStyle="1" w:styleId="992D1FF987324246AD1419FB6B68AB86">
    <w:name w:val="992D1FF987324246AD1419FB6B68AB86"/>
  </w:style>
  <w:style w:type="paragraph" w:customStyle="1" w:styleId="EA4AF1D05EC84672B144E197AD9C6568">
    <w:name w:val="EA4AF1D05EC84672B144E197AD9C6568"/>
  </w:style>
  <w:style w:type="paragraph" w:customStyle="1" w:styleId="34A9474618364AF19A9D21A68DB06AAD">
    <w:name w:val="34A9474618364AF19A9D21A68DB06AAD"/>
  </w:style>
  <w:style w:type="paragraph" w:customStyle="1" w:styleId="769A4293531343F8B9C4AED62EA46E38">
    <w:name w:val="769A4293531343F8B9C4AED62EA46E38"/>
  </w:style>
  <w:style w:type="paragraph" w:customStyle="1" w:styleId="8A617879FE584DC2AFD2C373CE48820B">
    <w:name w:val="8A617879FE584DC2AFD2C373CE48820B"/>
  </w:style>
  <w:style w:type="paragraph" w:customStyle="1" w:styleId="4F57BF34F2C541D89CF91277DC0FCED4">
    <w:name w:val="4F57BF34F2C541D89CF91277DC0FCED4"/>
  </w:style>
  <w:style w:type="paragraph" w:customStyle="1" w:styleId="A29DE90C76C84C799609A1B36E212B01">
    <w:name w:val="A29DE90C76C84C799609A1B36E212B01"/>
  </w:style>
  <w:style w:type="paragraph" w:customStyle="1" w:styleId="0D97820E102C47BE975489F98D398594">
    <w:name w:val="0D97820E102C47BE975489F98D398594"/>
  </w:style>
  <w:style w:type="paragraph" w:customStyle="1" w:styleId="D43F72CF45884705874B1550967B00BB">
    <w:name w:val="D43F72CF45884705874B1550967B00BB"/>
  </w:style>
  <w:style w:type="paragraph" w:customStyle="1" w:styleId="2CCD387CC0F04CDAAFAB20B569E69E5D">
    <w:name w:val="2CCD387CC0F04CDAAFAB20B569E69E5D"/>
  </w:style>
  <w:style w:type="paragraph" w:customStyle="1" w:styleId="041E41E7C1C34D089BF70B090A6387B5">
    <w:name w:val="041E41E7C1C34D089BF70B090A6387B5"/>
  </w:style>
  <w:style w:type="paragraph" w:customStyle="1" w:styleId="62EF1EDF1941476DB7DA100C826CD568">
    <w:name w:val="62EF1EDF1941476DB7DA100C826CD568"/>
  </w:style>
  <w:style w:type="paragraph" w:customStyle="1" w:styleId="59603FEE472D454DA5C77723F91DCE54">
    <w:name w:val="59603FEE472D454DA5C77723F91DCE54"/>
  </w:style>
  <w:style w:type="paragraph" w:customStyle="1" w:styleId="CE4556997A934F86A4FB379C429DB72D">
    <w:name w:val="CE4556997A934F86A4FB379C429DB72D"/>
  </w:style>
  <w:style w:type="paragraph" w:customStyle="1" w:styleId="B309AB3C590547D997BB34F0FA27226E">
    <w:name w:val="B309AB3C590547D997BB34F0FA27226E"/>
  </w:style>
  <w:style w:type="paragraph" w:customStyle="1" w:styleId="765DBA3C36DF4C6886DFF23C45FFD6C5">
    <w:name w:val="765DBA3C36DF4C6886DFF23C45FFD6C5"/>
  </w:style>
  <w:style w:type="paragraph" w:customStyle="1" w:styleId="30D79B57D5B944ACAC59DE82ABFB4383">
    <w:name w:val="30D79B57D5B944ACAC59DE82ABFB4383"/>
  </w:style>
  <w:style w:type="paragraph" w:customStyle="1" w:styleId="DBA19E87F5534C32A178B1F6BB61DACE">
    <w:name w:val="DBA19E87F5534C32A178B1F6BB61DACE"/>
  </w:style>
  <w:style w:type="paragraph" w:customStyle="1" w:styleId="C6FA4362537144DB8710F485919B97A0">
    <w:name w:val="C6FA4362537144DB8710F485919B97A0"/>
  </w:style>
  <w:style w:type="paragraph" w:customStyle="1" w:styleId="9C7F6F60F8654D7286C456AC719181DE">
    <w:name w:val="9C7F6F60F8654D7286C456AC719181DE"/>
  </w:style>
  <w:style w:type="paragraph" w:customStyle="1" w:styleId="552ACB97FF014053B3AB1160FDC07DD1">
    <w:name w:val="552ACB97FF014053B3AB1160FDC07DD1"/>
  </w:style>
  <w:style w:type="character" w:customStyle="1" w:styleId="Heading2Char">
    <w:name w:val="Heading 2 Char"/>
    <w:basedOn w:val="DefaultParagraphFont"/>
    <w:link w:val="Heading2"/>
    <w:uiPriority w:val="9"/>
    <w:rsid w:val="000A26BD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139B02C5C05A4E6D9BDBBA0AA4449CB3">
    <w:name w:val="139B02C5C05A4E6D9BDBBA0AA4449CB3"/>
  </w:style>
  <w:style w:type="paragraph" w:customStyle="1" w:styleId="8FB193F6E8724264BA2435496FB754D5">
    <w:name w:val="8FB193F6E8724264BA2435496FB754D5"/>
    <w:rsid w:val="000A26BD"/>
  </w:style>
  <w:style w:type="paragraph" w:customStyle="1" w:styleId="429D17280BE94FD28932598E5CDB8F1C">
    <w:name w:val="429D17280BE94FD28932598E5CDB8F1C"/>
    <w:rsid w:val="000A26BD"/>
  </w:style>
  <w:style w:type="paragraph" w:customStyle="1" w:styleId="C3A7F9B8BF594BDA92D8E9DAC38862A2">
    <w:name w:val="C3A7F9B8BF594BDA92D8E9DAC38862A2"/>
    <w:rsid w:val="000A26BD"/>
  </w:style>
  <w:style w:type="paragraph" w:customStyle="1" w:styleId="EC3BDBFA119146848198112E3E0E84C1">
    <w:name w:val="EC3BDBFA119146848198112E3E0E84C1"/>
    <w:rsid w:val="000A26BD"/>
  </w:style>
  <w:style w:type="paragraph" w:customStyle="1" w:styleId="E89FD543579A4533AB48BE64B623646C">
    <w:name w:val="E89FD543579A4533AB48BE64B623646C"/>
    <w:rsid w:val="000A26BD"/>
  </w:style>
  <w:style w:type="paragraph" w:customStyle="1" w:styleId="5D74C52EFB064FB79B8405F2927BCFA9">
    <w:name w:val="5D74C52EFB064FB79B8405F2927BCFA9"/>
    <w:rsid w:val="000A26BD"/>
  </w:style>
  <w:style w:type="paragraph" w:customStyle="1" w:styleId="EF17809F04C647E0AE51241621AD9C6F">
    <w:name w:val="EF17809F04C647E0AE51241621AD9C6F"/>
    <w:rsid w:val="000A26BD"/>
  </w:style>
  <w:style w:type="paragraph" w:customStyle="1" w:styleId="C14EC3436D684505A762D89EBBBD543E">
    <w:name w:val="C14EC3436D684505A762D89EBBBD543E"/>
    <w:rsid w:val="000A26BD"/>
  </w:style>
  <w:style w:type="paragraph" w:customStyle="1" w:styleId="4004FA4209D842BFAD0101146111AD6D">
    <w:name w:val="4004FA4209D842BFAD0101146111AD6D"/>
    <w:rsid w:val="000A26BD"/>
  </w:style>
  <w:style w:type="paragraph" w:customStyle="1" w:styleId="4DA7E5B31F0045B199FB92F53E51A4E8">
    <w:name w:val="4DA7E5B31F0045B199FB92F53E51A4E8"/>
    <w:rsid w:val="000A26BD"/>
  </w:style>
  <w:style w:type="paragraph" w:customStyle="1" w:styleId="20AEB4637D464AE599D23E417B2DD1C8">
    <w:name w:val="20AEB4637D464AE599D23E417B2DD1C8"/>
    <w:rsid w:val="000A26BD"/>
  </w:style>
  <w:style w:type="paragraph" w:customStyle="1" w:styleId="7B10D352F929422B9557A6264C1DD652">
    <w:name w:val="7B10D352F929422B9557A6264C1DD652"/>
    <w:rsid w:val="000A26BD"/>
  </w:style>
  <w:style w:type="paragraph" w:customStyle="1" w:styleId="336B9F561E1C4408829A585B8770223B">
    <w:name w:val="336B9F561E1C4408829A585B8770223B"/>
    <w:rsid w:val="000A26BD"/>
  </w:style>
  <w:style w:type="paragraph" w:customStyle="1" w:styleId="41630A26DA8B4DBFBFBA6D8A75BC5A84">
    <w:name w:val="41630A26DA8B4DBFBFBA6D8A75BC5A84"/>
    <w:rsid w:val="000A26BD"/>
  </w:style>
  <w:style w:type="paragraph" w:customStyle="1" w:styleId="9CDF02EE631041DDA4C54BF048D4DDD6">
    <w:name w:val="9CDF02EE631041DDA4C54BF048D4DDD6"/>
    <w:rsid w:val="000A26BD"/>
  </w:style>
  <w:style w:type="paragraph" w:customStyle="1" w:styleId="FAB6653638584FB0A1291EDE4E4C6157">
    <w:name w:val="FAB6653638584FB0A1291EDE4E4C6157"/>
    <w:rsid w:val="000A26BD"/>
  </w:style>
  <w:style w:type="paragraph" w:customStyle="1" w:styleId="B2CEF412DC244030910AC7F23587A8C2">
    <w:name w:val="B2CEF412DC244030910AC7F23587A8C2"/>
    <w:rsid w:val="000A26BD"/>
  </w:style>
  <w:style w:type="paragraph" w:customStyle="1" w:styleId="A6602AD71A6A45188E0182DF428B2848">
    <w:name w:val="A6602AD71A6A45188E0182DF428B2848"/>
    <w:rsid w:val="000A26BD"/>
  </w:style>
  <w:style w:type="paragraph" w:customStyle="1" w:styleId="A5C74B2EFACA4BD69323806776A5E472">
    <w:name w:val="A5C74B2EFACA4BD69323806776A5E472"/>
    <w:rsid w:val="000A26BD"/>
  </w:style>
  <w:style w:type="paragraph" w:customStyle="1" w:styleId="8E65C9FF5DD94EEDBFA9CA10ED43B263">
    <w:name w:val="8E65C9FF5DD94EEDBFA9CA10ED43B263"/>
    <w:rsid w:val="000A26BD"/>
  </w:style>
  <w:style w:type="paragraph" w:customStyle="1" w:styleId="70744A4049B249B587899DF5A4EFEE9E">
    <w:name w:val="70744A4049B249B587899DF5A4EFEE9E"/>
    <w:rsid w:val="000A26BD"/>
  </w:style>
  <w:style w:type="paragraph" w:customStyle="1" w:styleId="67AFC1E9CF794507A948A86AC8AF2371">
    <w:name w:val="67AFC1E9CF794507A948A86AC8AF2371"/>
    <w:rsid w:val="000A26BD"/>
  </w:style>
  <w:style w:type="paragraph" w:customStyle="1" w:styleId="1EFF73704F16435DAC3399124E881DF2">
    <w:name w:val="1EFF73704F16435DAC3399124E881DF2"/>
    <w:rsid w:val="000A26BD"/>
  </w:style>
  <w:style w:type="paragraph" w:customStyle="1" w:styleId="31738642649A4A368BD0E3A57F389A28">
    <w:name w:val="31738642649A4A368BD0E3A57F389A28"/>
    <w:rsid w:val="000A26BD"/>
  </w:style>
  <w:style w:type="paragraph" w:customStyle="1" w:styleId="92B2337D9DD9499D9CACA5EA81D56642">
    <w:name w:val="92B2337D9DD9499D9CACA5EA81D56642"/>
    <w:rsid w:val="000A26BD"/>
  </w:style>
  <w:style w:type="paragraph" w:customStyle="1" w:styleId="3437A4FE2B45436CB2CDDFE623419FEE">
    <w:name w:val="3437A4FE2B45436CB2CDDFE623419FEE"/>
    <w:rsid w:val="000A26BD"/>
  </w:style>
  <w:style w:type="paragraph" w:customStyle="1" w:styleId="9A0B3AF7BCFE44D0A83016528D07A848">
    <w:name w:val="9A0B3AF7BCFE44D0A83016528D07A848"/>
    <w:rsid w:val="000A26BD"/>
  </w:style>
  <w:style w:type="paragraph" w:customStyle="1" w:styleId="2E521343317941E99C3422AA72E0E81B">
    <w:name w:val="2E521343317941E99C3422AA72E0E81B"/>
    <w:rsid w:val="000A26BD"/>
  </w:style>
  <w:style w:type="paragraph" w:customStyle="1" w:styleId="1B8B3B89CF4249DE8D21BED0745263CB">
    <w:name w:val="1B8B3B89CF4249DE8D21BED0745263CB"/>
    <w:rsid w:val="000A26BD"/>
  </w:style>
  <w:style w:type="paragraph" w:customStyle="1" w:styleId="688392B12D25433FB0CB12A0DDB944DE">
    <w:name w:val="688392B12D25433FB0CB12A0DDB944DE"/>
    <w:rsid w:val="000A26BD"/>
  </w:style>
  <w:style w:type="paragraph" w:customStyle="1" w:styleId="0B4DACA09BD146B895F5637789E81B79">
    <w:name w:val="0B4DACA09BD146B895F5637789E81B79"/>
    <w:rsid w:val="000A26BD"/>
  </w:style>
  <w:style w:type="paragraph" w:customStyle="1" w:styleId="33E75FFCE6484C16B29CDA309483F742">
    <w:name w:val="33E75FFCE6484C16B29CDA309483F742"/>
    <w:rsid w:val="000A26BD"/>
  </w:style>
  <w:style w:type="paragraph" w:customStyle="1" w:styleId="4B4371BF2F5C4E3A839EA48EF2E6141B">
    <w:name w:val="4B4371BF2F5C4E3A839EA48EF2E6141B"/>
    <w:rsid w:val="000A26BD"/>
  </w:style>
  <w:style w:type="paragraph" w:customStyle="1" w:styleId="C678AA4B721949E3804E8140C25CDB4E">
    <w:name w:val="C678AA4B721949E3804E8140C25CDB4E"/>
    <w:rsid w:val="000A26BD"/>
  </w:style>
  <w:style w:type="paragraph" w:customStyle="1" w:styleId="854B23A98812455AB19FC25F99051D92">
    <w:name w:val="854B23A98812455AB19FC25F99051D92"/>
    <w:rsid w:val="000A26BD"/>
  </w:style>
  <w:style w:type="paragraph" w:customStyle="1" w:styleId="29717F73ACF14ADBA375E355F60D95F4">
    <w:name w:val="29717F73ACF14ADBA375E355F60D95F4"/>
    <w:rsid w:val="000A26BD"/>
  </w:style>
  <w:style w:type="paragraph" w:customStyle="1" w:styleId="916680EC17C5471B99CA8362FFDB3F8F">
    <w:name w:val="916680EC17C5471B99CA8362FFDB3F8F"/>
    <w:rsid w:val="000A26BD"/>
  </w:style>
  <w:style w:type="paragraph" w:customStyle="1" w:styleId="9305D0E8256246E2BA52579B34C66359">
    <w:name w:val="9305D0E8256246E2BA52579B34C66359"/>
    <w:rsid w:val="000A26BD"/>
  </w:style>
  <w:style w:type="paragraph" w:customStyle="1" w:styleId="B02E960CBB574257A2ABC3F71BC63C03">
    <w:name w:val="B02E960CBB574257A2ABC3F71BC63C03"/>
    <w:rsid w:val="000A26BD"/>
  </w:style>
  <w:style w:type="paragraph" w:customStyle="1" w:styleId="9FEC517CECD347979927D50663C9E1DA">
    <w:name w:val="9FEC517CECD347979927D50663C9E1DA"/>
    <w:rsid w:val="000A26BD"/>
  </w:style>
  <w:style w:type="paragraph" w:customStyle="1" w:styleId="0581436E316A4D509967B1B82C6F4D6A">
    <w:name w:val="0581436E316A4D509967B1B82C6F4D6A"/>
    <w:rsid w:val="000A26BD"/>
  </w:style>
  <w:style w:type="paragraph" w:customStyle="1" w:styleId="CDDAAD314FC64F6C8C64AB6563EC55EE">
    <w:name w:val="CDDAAD314FC64F6C8C64AB6563EC55EE"/>
    <w:rsid w:val="000A26BD"/>
  </w:style>
  <w:style w:type="paragraph" w:customStyle="1" w:styleId="380C63143C894DCC9F12CA1192F74D5F">
    <w:name w:val="380C63143C894DCC9F12CA1192F74D5F"/>
    <w:rsid w:val="000A26BD"/>
  </w:style>
  <w:style w:type="paragraph" w:customStyle="1" w:styleId="B7D8E6CE6FEC4B3A90C6915AD34D5A32">
    <w:name w:val="B7D8E6CE6FEC4B3A90C6915AD34D5A32"/>
    <w:rsid w:val="000A26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2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2020-10-11T01:49:00Z</dcterms:created>
  <dcterms:modified xsi:type="dcterms:W3CDTF">2020-10-11T01:49:00Z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